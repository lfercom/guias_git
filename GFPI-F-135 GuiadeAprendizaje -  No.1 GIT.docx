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23399BA0" w:rsidR="00BB464D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74140969" w14:textId="31327E3E" w:rsidR="0097016F" w:rsidRDefault="0097016F" w:rsidP="00D52C6F">
      <w:pPr>
        <w:spacing w:after="0" w:line="240" w:lineRule="auto"/>
        <w:rPr>
          <w:rFonts w:cs="Calibri"/>
          <w:b/>
          <w:sz w:val="24"/>
          <w:szCs w:val="24"/>
        </w:rPr>
      </w:pPr>
      <w:r w:rsidRPr="0097016F">
        <w:rPr>
          <w:rFonts w:cs="Calibri"/>
          <w:b/>
          <w:sz w:val="24"/>
          <w:szCs w:val="24"/>
        </w:rPr>
        <w:t xml:space="preserve">Author: </w:t>
      </w:r>
      <w:r>
        <w:rPr>
          <w:rFonts w:cs="Calibri"/>
          <w:b/>
          <w:sz w:val="24"/>
          <w:szCs w:val="24"/>
        </w:rPr>
        <w:t>Luis Fernando Corredor Mora</w:t>
      </w:r>
    </w:p>
    <w:p w14:paraId="7921EC02" w14:textId="26C7DCF8" w:rsidR="0097016F" w:rsidRDefault="0097016F" w:rsidP="00D52C6F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Ingeniero de sistemas</w:t>
      </w:r>
    </w:p>
    <w:p w14:paraId="5C74F062" w14:textId="001B07E8" w:rsidR="00D52C6F" w:rsidRDefault="00D52C6F" w:rsidP="00D52C6F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Fecha:  </w:t>
      </w:r>
      <w:proofErr w:type="gramStart"/>
      <w:r>
        <w:rPr>
          <w:rFonts w:cs="Calibri"/>
          <w:b/>
          <w:sz w:val="24"/>
          <w:szCs w:val="24"/>
        </w:rPr>
        <w:t>Junio</w:t>
      </w:r>
      <w:proofErr w:type="gramEnd"/>
      <w:r>
        <w:rPr>
          <w:rFonts w:cs="Calibri"/>
          <w:b/>
          <w:sz w:val="24"/>
          <w:szCs w:val="24"/>
        </w:rPr>
        <w:t xml:space="preserve"> 1 de 2026</w:t>
      </w:r>
    </w:p>
    <w:p w14:paraId="64A8087C" w14:textId="77777777" w:rsidR="00D52C6F" w:rsidRPr="0097016F" w:rsidRDefault="00D52C6F" w:rsidP="00D52C6F">
      <w:pPr>
        <w:spacing w:after="0" w:line="240" w:lineRule="auto"/>
        <w:rPr>
          <w:rFonts w:cs="Calibri"/>
          <w:b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B5429E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3797D057" w:rsid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56207BC3" w14:textId="77777777" w:rsidR="00A930F1" w:rsidRDefault="00A930F1" w:rsidP="00A930F1">
      <w:pPr>
        <w:pStyle w:val="Prrafodelista"/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42D99E8E" w14:textId="77777777" w:rsidR="001E3FF2" w:rsidRPr="001E3FF2" w:rsidRDefault="001E3FF2" w:rsidP="001E3FF2">
      <w:pPr>
        <w:pStyle w:val="NormalWeb"/>
        <w:rPr>
          <w:rFonts w:ascii="Calibri" w:hAnsi="Calibri" w:cs="Calibri"/>
        </w:rPr>
      </w:pPr>
      <w:r w:rsidRPr="001E3FF2">
        <w:rPr>
          <w:rFonts w:ascii="Calibri" w:hAnsi="Calibri" w:cs="Calibri"/>
        </w:rPr>
        <w:t xml:space="preserve">En el mundo del desarrollo de software, la gestión eficiente del código fuente y la colaboración en proyectos son fundamentales. Para ello, existen herramientas especializadas como </w:t>
      </w:r>
      <w:r w:rsidRPr="001E3FF2">
        <w:rPr>
          <w:rStyle w:val="Textoennegrita"/>
          <w:rFonts w:ascii="Calibri" w:hAnsi="Calibri" w:cs="Calibri"/>
        </w:rPr>
        <w:t>Git y GitHub</w:t>
      </w:r>
      <w:r w:rsidRPr="001E3FF2">
        <w:rPr>
          <w:rFonts w:ascii="Calibri" w:hAnsi="Calibri" w:cs="Calibri"/>
        </w:rPr>
        <w:t>. Esta presentación explica qué son, su propósito y los diferentes usos en la industria del software.</w:t>
      </w:r>
    </w:p>
    <w:p w14:paraId="31A48986" w14:textId="37EA6E57" w:rsidR="001E3FF2" w:rsidRPr="001E3FF2" w:rsidRDefault="001E3FF2" w:rsidP="001E3FF2">
      <w:pPr>
        <w:rPr>
          <w:rFonts w:cs="Calibri"/>
        </w:rPr>
      </w:pPr>
    </w:p>
    <w:p w14:paraId="414C0501" w14:textId="19095942" w:rsidR="00F51763" w:rsidRPr="009448E8" w:rsidRDefault="00F51763" w:rsidP="00B5429E">
      <w:pPr>
        <w:pStyle w:val="Prrafodelista"/>
        <w:numPr>
          <w:ilvl w:val="0"/>
          <w:numId w:val="4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B5429E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1AA473CE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 xml:space="preserve">Actividades </w:t>
      </w:r>
      <w:r w:rsidR="00A930F1">
        <w:rPr>
          <w:rFonts w:cs="Calibri"/>
          <w:b/>
          <w:bCs/>
          <w:sz w:val="24"/>
          <w:szCs w:val="24"/>
          <w:lang w:val="es-MX"/>
        </w:rPr>
        <w:t>de reflexión inicial</w:t>
      </w:r>
    </w:p>
    <w:p w14:paraId="6FD6E7FB" w14:textId="37990974" w:rsidR="00455C7E" w:rsidRDefault="00455C7E" w:rsidP="00B5429E">
      <w:pPr>
        <w:pStyle w:val="Prrafodelista"/>
        <w:numPr>
          <w:ilvl w:val="1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bCs/>
        </w:rPr>
      </w:pPr>
      <w:r w:rsidRPr="00455C7E">
        <w:rPr>
          <w:rFonts w:cs="Calibri"/>
          <w:sz w:val="24"/>
          <w:szCs w:val="24"/>
          <w:lang w:val="es-MX"/>
        </w:rPr>
        <w:t>Que problemas se pueden presentar si no se utilizan herramientas de control de versiones</w:t>
      </w:r>
      <w:r w:rsidRPr="00455C7E">
        <w:rPr>
          <w:bCs/>
        </w:rPr>
        <w:t xml:space="preserve"> </w:t>
      </w:r>
    </w:p>
    <w:p w14:paraId="228E7E76" w14:textId="77777777" w:rsidR="00455C7E" w:rsidRPr="005C48E7" w:rsidRDefault="00455C7E" w:rsidP="00B5429E">
      <w:pPr>
        <w:pStyle w:val="Prrafodelista"/>
        <w:numPr>
          <w:ilvl w:val="1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bCs/>
        </w:rPr>
      </w:pPr>
      <w:r>
        <w:rPr>
          <w:bCs/>
        </w:rPr>
        <w:t xml:space="preserve">Describa tres </w:t>
      </w:r>
      <w:proofErr w:type="spellStart"/>
      <w:r>
        <w:rPr>
          <w:bCs/>
        </w:rPr>
        <w:t>beneficion</w:t>
      </w:r>
      <w:proofErr w:type="spellEnd"/>
      <w:r>
        <w:rPr>
          <w:bCs/>
        </w:rPr>
        <w:t xml:space="preserve"> del uso de control de versiones</w:t>
      </w:r>
    </w:p>
    <w:p w14:paraId="31FB56C4" w14:textId="4F9630E2" w:rsidR="00455C7E" w:rsidRDefault="00455C7E" w:rsidP="00455C7E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071"/>
        <w:jc w:val="both"/>
        <w:rPr>
          <w:rFonts w:cs="Calibri"/>
          <w:sz w:val="24"/>
          <w:szCs w:val="24"/>
          <w:lang w:val="es-MX"/>
        </w:rPr>
      </w:pPr>
    </w:p>
    <w:p w14:paraId="5885DD0F" w14:textId="77777777" w:rsidR="00455C7E" w:rsidRDefault="00455C7E" w:rsidP="00455C7E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071"/>
        <w:jc w:val="both"/>
        <w:rPr>
          <w:rFonts w:cs="Calibri"/>
          <w:sz w:val="24"/>
          <w:szCs w:val="24"/>
          <w:lang w:val="es-MX"/>
        </w:rPr>
      </w:pPr>
    </w:p>
    <w:p w14:paraId="6FEB56C2" w14:textId="08D6244C" w:rsidR="00455C7E" w:rsidRPr="00F51763" w:rsidRDefault="00455C7E" w:rsidP="00455C7E">
      <w:pPr>
        <w:pStyle w:val="Default"/>
        <w:spacing w:line="360" w:lineRule="auto"/>
        <w:ind w:left="426" w:hanging="426"/>
        <w:jc w:val="both"/>
        <w:rPr>
          <w:rFonts w:ascii="Calibri" w:hAnsi="Calibri" w:cs="Calibri"/>
          <w:b/>
          <w:bCs/>
        </w:rPr>
      </w:pPr>
      <w:r w:rsidRPr="00455C7E">
        <w:rPr>
          <w:rFonts w:cs="Calibri"/>
          <w:b/>
          <w:bCs/>
          <w:lang w:val="es-MX"/>
        </w:rPr>
        <w:t>3.</w:t>
      </w:r>
      <w:r w:rsidR="00C816D9">
        <w:rPr>
          <w:rFonts w:cs="Calibri"/>
          <w:b/>
          <w:bCs/>
          <w:lang w:val="es-MX"/>
        </w:rPr>
        <w:t>2</w:t>
      </w:r>
      <w:r w:rsidRPr="00455C7E">
        <w:rPr>
          <w:rFonts w:cs="Calibri"/>
          <w:b/>
          <w:bCs/>
          <w:lang w:val="es-MX"/>
        </w:rPr>
        <w:t xml:space="preserve"> </w:t>
      </w:r>
      <w:r w:rsidRPr="00F51763">
        <w:rPr>
          <w:rFonts w:ascii="Calibri" w:hAnsi="Calibri" w:cs="Calibri"/>
          <w:b/>
          <w:bCs/>
        </w:rPr>
        <w:t>Actividades de contextualización e identificación de conocimientos necesarios para el aprendizaje:</w:t>
      </w:r>
    </w:p>
    <w:p w14:paraId="23043F86" w14:textId="4BD67B79" w:rsidR="00A930F1" w:rsidRDefault="00A930F1" w:rsidP="00677FC6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</w:rPr>
      </w:pPr>
      <w:r>
        <w:rPr>
          <w:rFonts w:eastAsia="Arial" w:cs="Calibri"/>
          <w:b/>
        </w:rPr>
        <w:t>Obteniendo contexto</w:t>
      </w:r>
    </w:p>
    <w:p w14:paraId="7E4BA5C6" w14:textId="37238E72" w:rsidR="00677FC6" w:rsidRDefault="00677FC6" w:rsidP="00677FC6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</w:rPr>
      </w:pPr>
    </w:p>
    <w:p w14:paraId="6A1C8C72" w14:textId="1293024C" w:rsidR="00677FC6" w:rsidRDefault="00677FC6" w:rsidP="00677FC6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</w:rPr>
      </w:pPr>
      <w:r>
        <w:rPr>
          <w:rFonts w:eastAsia="Arial" w:cs="Calibri"/>
          <w:b/>
        </w:rPr>
        <w:t>Que es Git</w:t>
      </w:r>
    </w:p>
    <w:p w14:paraId="2CCBD85B" w14:textId="77777777" w:rsidR="00677FC6" w:rsidRPr="00677FC6" w:rsidRDefault="00677FC6" w:rsidP="00677FC6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</w:rPr>
      </w:pPr>
    </w:p>
    <w:p w14:paraId="7505CE38" w14:textId="77777777" w:rsidR="00A930F1" w:rsidRPr="001E3FF2" w:rsidRDefault="00A930F1" w:rsidP="00455C7E">
      <w:pPr>
        <w:pStyle w:val="NormalWeb"/>
        <w:spacing w:before="0" w:beforeAutospacing="0" w:after="0" w:afterAutospacing="0"/>
        <w:ind w:left="357"/>
        <w:jc w:val="both"/>
        <w:rPr>
          <w:rFonts w:ascii="Calibri" w:hAnsi="Calibri" w:cs="Calibri"/>
        </w:rPr>
      </w:pPr>
      <w:r w:rsidRPr="001E3FF2">
        <w:rPr>
          <w:rStyle w:val="Textoennegrita"/>
          <w:rFonts w:ascii="Calibri" w:hAnsi="Calibri" w:cs="Calibri"/>
        </w:rPr>
        <w:t>Git</w:t>
      </w:r>
      <w:r w:rsidRPr="001E3FF2">
        <w:rPr>
          <w:rFonts w:ascii="Calibri" w:hAnsi="Calibri" w:cs="Calibri"/>
        </w:rPr>
        <w:t xml:space="preserve"> es un </w:t>
      </w:r>
      <w:r w:rsidRPr="001E3FF2">
        <w:rPr>
          <w:rStyle w:val="Textoennegrita"/>
          <w:rFonts w:ascii="Calibri" w:hAnsi="Calibri" w:cs="Calibri"/>
        </w:rPr>
        <w:t>sistema de control de versiones distribuido</w:t>
      </w:r>
      <w:r w:rsidRPr="001E3FF2">
        <w:rPr>
          <w:rFonts w:ascii="Calibri" w:hAnsi="Calibri" w:cs="Calibri"/>
        </w:rPr>
        <w:t xml:space="preserve"> que permite a los desarrolladores gestionar cambios en el código fuente de manera eficiente. Fue creado por </w:t>
      </w:r>
      <w:r w:rsidRPr="001E3FF2">
        <w:rPr>
          <w:rStyle w:val="Textoennegrita"/>
          <w:rFonts w:ascii="Calibri" w:hAnsi="Calibri" w:cs="Calibri"/>
        </w:rPr>
        <w:t>Linus Torvalds</w:t>
      </w:r>
      <w:r w:rsidRPr="001E3FF2">
        <w:rPr>
          <w:rFonts w:ascii="Calibri" w:hAnsi="Calibri" w:cs="Calibri"/>
        </w:rPr>
        <w:t xml:space="preserve"> en 2005.</w:t>
      </w:r>
    </w:p>
    <w:p w14:paraId="7AC532AD" w14:textId="77777777" w:rsidR="00A930F1" w:rsidRPr="001E3FF2" w:rsidRDefault="00A930F1" w:rsidP="00677FC6">
      <w:pPr>
        <w:pStyle w:val="Ttulo3"/>
        <w:ind w:left="360"/>
        <w:rPr>
          <w:rFonts w:ascii="Calibri" w:hAnsi="Calibri" w:cs="Calibri"/>
        </w:rPr>
      </w:pPr>
      <w:r w:rsidRPr="001E3FF2">
        <w:rPr>
          <w:rStyle w:val="Textoennegrita"/>
          <w:rFonts w:ascii="Calibri" w:hAnsi="Calibri" w:cs="Calibri"/>
          <w:b/>
          <w:bCs/>
        </w:rPr>
        <w:t>Características principales de Git</w:t>
      </w:r>
      <w:r w:rsidRPr="001E3FF2">
        <w:rPr>
          <w:rFonts w:ascii="Calibri" w:hAnsi="Calibri" w:cs="Calibri"/>
        </w:rPr>
        <w:t>:</w:t>
      </w:r>
    </w:p>
    <w:p w14:paraId="7A360C42" w14:textId="77777777" w:rsidR="00A930F1" w:rsidRPr="001E3FF2" w:rsidRDefault="00A930F1" w:rsidP="00B5429E">
      <w:pPr>
        <w:pStyle w:val="NormalWeb"/>
        <w:numPr>
          <w:ilvl w:val="0"/>
          <w:numId w:val="10"/>
        </w:numPr>
        <w:tabs>
          <w:tab w:val="clear" w:pos="720"/>
        </w:tabs>
        <w:ind w:left="993" w:hanging="273"/>
        <w:rPr>
          <w:rFonts w:ascii="Calibri" w:hAnsi="Calibri" w:cs="Calibri"/>
        </w:rPr>
      </w:pPr>
      <w:r w:rsidRPr="001E3FF2">
        <w:rPr>
          <w:rStyle w:val="Textoennegrita"/>
          <w:rFonts w:ascii="Calibri" w:hAnsi="Calibri" w:cs="Calibri"/>
        </w:rPr>
        <w:t>Distribuido</w:t>
      </w:r>
      <w:r w:rsidRPr="001E3FF2">
        <w:rPr>
          <w:rFonts w:ascii="Calibri" w:hAnsi="Calibri" w:cs="Calibri"/>
        </w:rPr>
        <w:t>: Cada desarrollador tiene una copia completa del repositorio.</w:t>
      </w:r>
    </w:p>
    <w:p w14:paraId="06813219" w14:textId="77777777" w:rsidR="00A930F1" w:rsidRPr="001E3FF2" w:rsidRDefault="00A930F1" w:rsidP="00B5429E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993" w:hanging="273"/>
        <w:rPr>
          <w:rFonts w:ascii="Calibri" w:hAnsi="Calibri" w:cs="Calibri"/>
        </w:rPr>
      </w:pPr>
      <w:r w:rsidRPr="001E3FF2">
        <w:rPr>
          <w:rStyle w:val="Textoennegrita"/>
          <w:rFonts w:ascii="Calibri" w:hAnsi="Calibri" w:cs="Calibri"/>
        </w:rPr>
        <w:t>Seguimiento de cambios</w:t>
      </w:r>
      <w:r w:rsidRPr="001E3FF2">
        <w:rPr>
          <w:rFonts w:ascii="Calibri" w:hAnsi="Calibri" w:cs="Calibri"/>
        </w:rPr>
        <w:t>: Permite ver el historial de modificaciones.</w:t>
      </w:r>
    </w:p>
    <w:p w14:paraId="256B8EC6" w14:textId="77777777" w:rsidR="00A930F1" w:rsidRPr="001E3FF2" w:rsidRDefault="00A930F1" w:rsidP="00B5429E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993" w:hanging="273"/>
        <w:rPr>
          <w:rFonts w:ascii="Calibri" w:hAnsi="Calibri" w:cs="Calibri"/>
        </w:rPr>
      </w:pPr>
      <w:r w:rsidRPr="001E3FF2">
        <w:rPr>
          <w:rStyle w:val="Textoennegrita"/>
          <w:rFonts w:ascii="Calibri" w:hAnsi="Calibri" w:cs="Calibri"/>
        </w:rPr>
        <w:t>Ramas y fusiones</w:t>
      </w:r>
      <w:r w:rsidRPr="001E3FF2">
        <w:rPr>
          <w:rFonts w:ascii="Calibri" w:hAnsi="Calibri" w:cs="Calibri"/>
        </w:rPr>
        <w:t>: Facilita el desarrollo en paralelo y la integración de cambios.</w:t>
      </w:r>
    </w:p>
    <w:p w14:paraId="2A51036B" w14:textId="77777777" w:rsidR="00A930F1" w:rsidRPr="001E3FF2" w:rsidRDefault="00A930F1" w:rsidP="00B5429E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993" w:hanging="273"/>
        <w:rPr>
          <w:rFonts w:ascii="Calibri" w:hAnsi="Calibri" w:cs="Calibri"/>
        </w:rPr>
      </w:pPr>
      <w:r w:rsidRPr="001E3FF2">
        <w:rPr>
          <w:rStyle w:val="Textoennegrita"/>
          <w:rFonts w:ascii="Calibri" w:hAnsi="Calibri" w:cs="Calibri"/>
        </w:rPr>
        <w:t>Rapidez y eficiencia</w:t>
      </w:r>
      <w:r w:rsidRPr="001E3FF2">
        <w:rPr>
          <w:rFonts w:ascii="Calibri" w:hAnsi="Calibri" w:cs="Calibri"/>
        </w:rPr>
        <w:t>: Optimizado para manejar grandes volúmenes de datos.</w:t>
      </w:r>
    </w:p>
    <w:p w14:paraId="6FF4EFA5" w14:textId="0E8DE4B4" w:rsidR="00A930F1" w:rsidRPr="00677FC6" w:rsidRDefault="00677FC6" w:rsidP="00677FC6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</w:rPr>
      </w:pPr>
      <w:r w:rsidRPr="00677FC6">
        <w:rPr>
          <w:rFonts w:eastAsia="Arial" w:cs="Calibri"/>
          <w:b/>
        </w:rPr>
        <w:t>Que es GitHub</w:t>
      </w:r>
    </w:p>
    <w:p w14:paraId="6EAA2AA3" w14:textId="133EEC1E" w:rsidR="00A930F1" w:rsidRDefault="00A930F1" w:rsidP="00677FC6">
      <w:pPr>
        <w:pStyle w:val="NormalWeb"/>
        <w:ind w:left="426"/>
      </w:pPr>
      <w:r>
        <w:rPr>
          <w:rStyle w:val="Textoennegrita"/>
        </w:rPr>
        <w:t>GitHub</w:t>
      </w:r>
      <w:r>
        <w:t xml:space="preserve"> es una </w:t>
      </w:r>
      <w:r>
        <w:rPr>
          <w:rStyle w:val="Textoennegrita"/>
        </w:rPr>
        <w:t>plataforma basada en la nube</w:t>
      </w:r>
      <w:r>
        <w:t xml:space="preserve"> que facilita la gestión de proyectos utilizando Git. Permite el almacenamiento remoto de repositorios, colaboración en equipo y automatización de procesos.</w:t>
      </w:r>
    </w:p>
    <w:p w14:paraId="1132AEAC" w14:textId="77777777" w:rsidR="00A930F1" w:rsidRPr="00923F74" w:rsidRDefault="00A930F1" w:rsidP="00923F74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  <w:bCs/>
        </w:rPr>
      </w:pPr>
      <w:r w:rsidRPr="00923F74">
        <w:rPr>
          <w:rFonts w:eastAsia="Arial" w:cs="Calibri"/>
          <w:b/>
          <w:bCs/>
        </w:rPr>
        <w:t>Características principales de GitHub:</w:t>
      </w:r>
    </w:p>
    <w:p w14:paraId="6063AEE9" w14:textId="77777777" w:rsidR="00A930F1" w:rsidRDefault="00A930F1" w:rsidP="00B5429E">
      <w:pPr>
        <w:pStyle w:val="NormalWeb"/>
        <w:numPr>
          <w:ilvl w:val="0"/>
          <w:numId w:val="11"/>
        </w:numPr>
        <w:tabs>
          <w:tab w:val="clear" w:pos="720"/>
        </w:tabs>
        <w:ind w:left="993" w:hanging="284"/>
      </w:pPr>
      <w:r>
        <w:rPr>
          <w:rStyle w:val="Textoennegrita"/>
        </w:rPr>
        <w:t>Repositorios remotos</w:t>
      </w:r>
      <w:r>
        <w:t>: Almacena y comparte código en la nube.</w:t>
      </w:r>
    </w:p>
    <w:p w14:paraId="6B3A03D9" w14:textId="77777777" w:rsidR="00A930F1" w:rsidRDefault="00A930F1" w:rsidP="00B5429E">
      <w:pPr>
        <w:pStyle w:val="NormalWeb"/>
        <w:numPr>
          <w:ilvl w:val="0"/>
          <w:numId w:val="11"/>
        </w:numPr>
        <w:tabs>
          <w:tab w:val="clear" w:pos="720"/>
        </w:tabs>
        <w:ind w:left="993" w:hanging="284"/>
      </w:pPr>
      <w:r>
        <w:rPr>
          <w:rStyle w:val="Textoennegrita"/>
        </w:rPr>
        <w:t>Control de versiones</w:t>
      </w:r>
      <w:r>
        <w:t>: Permite revertir cambios y gestionar ramas.</w:t>
      </w:r>
    </w:p>
    <w:p w14:paraId="2BB2888E" w14:textId="77777777" w:rsidR="00A930F1" w:rsidRDefault="00A930F1" w:rsidP="00B5429E">
      <w:pPr>
        <w:pStyle w:val="NormalWeb"/>
        <w:numPr>
          <w:ilvl w:val="0"/>
          <w:numId w:val="11"/>
        </w:numPr>
        <w:tabs>
          <w:tab w:val="clear" w:pos="720"/>
        </w:tabs>
        <w:ind w:left="993" w:hanging="284"/>
      </w:pPr>
      <w:r>
        <w:rPr>
          <w:rStyle w:val="Textoennegrita"/>
        </w:rPr>
        <w:t>Colaboración</w:t>
      </w:r>
      <w:r>
        <w:t xml:space="preserve">: Facilita la revisión de código mediante </w:t>
      </w:r>
      <w:proofErr w:type="spellStart"/>
      <w:r>
        <w:rPr>
          <w:rStyle w:val="nfasis"/>
        </w:rPr>
        <w:t>pull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requests</w:t>
      </w:r>
      <w:proofErr w:type="spellEnd"/>
      <w:r>
        <w:t>.</w:t>
      </w:r>
    </w:p>
    <w:p w14:paraId="7B2D78A3" w14:textId="77777777" w:rsidR="00A930F1" w:rsidRDefault="00A930F1" w:rsidP="00B5429E">
      <w:pPr>
        <w:pStyle w:val="NormalWeb"/>
        <w:numPr>
          <w:ilvl w:val="0"/>
          <w:numId w:val="11"/>
        </w:numPr>
        <w:tabs>
          <w:tab w:val="clear" w:pos="720"/>
        </w:tabs>
        <w:ind w:left="993" w:hanging="284"/>
      </w:pPr>
      <w:r>
        <w:rPr>
          <w:rStyle w:val="Textoennegrita"/>
        </w:rPr>
        <w:t>Integraciones</w:t>
      </w:r>
      <w:r>
        <w:t>: Compatible con CI/CD y otras herramientas DevOps.</w:t>
      </w:r>
    </w:p>
    <w:p w14:paraId="605D4A91" w14:textId="6CB6A3E6" w:rsidR="00677FC6" w:rsidRDefault="00677FC6" w:rsidP="00677FC6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</w:rPr>
      </w:pPr>
      <w:r w:rsidRPr="00677FC6">
        <w:rPr>
          <w:rFonts w:eastAsia="Arial" w:cs="Calibri"/>
          <w:b/>
        </w:rPr>
        <w:lastRenderedPageBreak/>
        <w:t>Propósito de Git y GitHub</w:t>
      </w:r>
    </w:p>
    <w:p w14:paraId="760280ED" w14:textId="77777777" w:rsidR="00677FC6" w:rsidRDefault="00677FC6" w:rsidP="00B5429E">
      <w:pPr>
        <w:pStyle w:val="NormalWeb"/>
        <w:numPr>
          <w:ilvl w:val="0"/>
          <w:numId w:val="12"/>
        </w:numPr>
        <w:tabs>
          <w:tab w:val="clear" w:pos="720"/>
        </w:tabs>
        <w:ind w:left="993" w:hanging="284"/>
      </w:pPr>
      <w:r>
        <w:t xml:space="preserve">Permitir a los desarrolladores trabajar en </w:t>
      </w:r>
      <w:r>
        <w:rPr>
          <w:rStyle w:val="Textoennegrita"/>
        </w:rPr>
        <w:t>equipo</w:t>
      </w:r>
      <w:r>
        <w:t xml:space="preserve"> sin conflictos.</w:t>
      </w:r>
    </w:p>
    <w:p w14:paraId="591905A6" w14:textId="77777777" w:rsidR="00677FC6" w:rsidRDefault="00677FC6" w:rsidP="00B5429E">
      <w:pPr>
        <w:pStyle w:val="NormalWeb"/>
        <w:numPr>
          <w:ilvl w:val="0"/>
          <w:numId w:val="12"/>
        </w:numPr>
        <w:tabs>
          <w:tab w:val="clear" w:pos="720"/>
        </w:tabs>
        <w:ind w:left="993" w:hanging="284"/>
      </w:pPr>
      <w:r>
        <w:t xml:space="preserve">Mantener un </w:t>
      </w:r>
      <w:r>
        <w:rPr>
          <w:rStyle w:val="Textoennegrita"/>
        </w:rPr>
        <w:t>historial de cambios</w:t>
      </w:r>
      <w:r>
        <w:t xml:space="preserve"> claro y ordenado.</w:t>
      </w:r>
    </w:p>
    <w:p w14:paraId="2FFA8D65" w14:textId="77777777" w:rsidR="00677FC6" w:rsidRDefault="00677FC6" w:rsidP="00B5429E">
      <w:pPr>
        <w:pStyle w:val="NormalWeb"/>
        <w:numPr>
          <w:ilvl w:val="0"/>
          <w:numId w:val="12"/>
        </w:numPr>
        <w:tabs>
          <w:tab w:val="clear" w:pos="720"/>
        </w:tabs>
        <w:ind w:left="993" w:hanging="284"/>
      </w:pPr>
      <w:r>
        <w:t xml:space="preserve">Proteger el código con </w:t>
      </w:r>
      <w:r>
        <w:rPr>
          <w:rStyle w:val="Textoennegrita"/>
        </w:rPr>
        <w:t>copias de seguridad remotas</w:t>
      </w:r>
      <w:r>
        <w:t>.</w:t>
      </w:r>
    </w:p>
    <w:p w14:paraId="3A0F183C" w14:textId="15D54AB0" w:rsidR="00677FC6" w:rsidRDefault="00677FC6" w:rsidP="00B5429E">
      <w:pPr>
        <w:pStyle w:val="NormalWeb"/>
        <w:numPr>
          <w:ilvl w:val="0"/>
          <w:numId w:val="12"/>
        </w:numPr>
        <w:tabs>
          <w:tab w:val="clear" w:pos="720"/>
        </w:tabs>
        <w:ind w:left="993" w:hanging="284"/>
      </w:pPr>
      <w:r>
        <w:t xml:space="preserve">Integrar procesos de </w:t>
      </w:r>
      <w:r>
        <w:rPr>
          <w:rStyle w:val="Textoennegrita"/>
        </w:rPr>
        <w:t>automatización y despliegue continuo</w:t>
      </w:r>
      <w:r>
        <w:t>.</w:t>
      </w:r>
    </w:p>
    <w:p w14:paraId="1EA8B93D" w14:textId="1FE02D89" w:rsidR="00923F74" w:rsidRDefault="00923F74" w:rsidP="00455C7E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  <w:bCs/>
        </w:rPr>
      </w:pPr>
      <w:r w:rsidRPr="00455C7E">
        <w:rPr>
          <w:rFonts w:eastAsia="Arial" w:cs="Calibri"/>
          <w:b/>
          <w:bCs/>
        </w:rPr>
        <w:t>Diferentes usos de Git y GitHub</w:t>
      </w:r>
    </w:p>
    <w:p w14:paraId="763F99F0" w14:textId="77777777" w:rsidR="00455C7E" w:rsidRPr="00455C7E" w:rsidRDefault="00455C7E" w:rsidP="00455C7E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  <w:bCs/>
        </w:rPr>
      </w:pPr>
    </w:p>
    <w:p w14:paraId="49D720A4" w14:textId="77777777" w:rsidR="00923F74" w:rsidRPr="00923F74" w:rsidRDefault="00923F74" w:rsidP="00923F74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  <w:bCs/>
        </w:rPr>
      </w:pPr>
      <w:r w:rsidRPr="00923F74">
        <w:rPr>
          <w:rFonts w:eastAsia="Arial" w:cs="Calibri"/>
          <w:b/>
          <w:bCs/>
        </w:rPr>
        <w:t>Desarrollo de Software</w:t>
      </w:r>
    </w:p>
    <w:p w14:paraId="5D0C185B" w14:textId="77777777" w:rsidR="00923F74" w:rsidRDefault="00923F74" w:rsidP="00B5429E">
      <w:pPr>
        <w:pStyle w:val="NormalWeb"/>
        <w:numPr>
          <w:ilvl w:val="0"/>
          <w:numId w:val="13"/>
        </w:numPr>
      </w:pPr>
      <w:r>
        <w:t xml:space="preserve">Gestión de proyectos con metodologías como </w:t>
      </w:r>
      <w:r>
        <w:rPr>
          <w:rStyle w:val="Textoennegrita"/>
        </w:rPr>
        <w:t>Scrum y Kanban</w:t>
      </w:r>
      <w:r>
        <w:t>.</w:t>
      </w:r>
    </w:p>
    <w:p w14:paraId="340F40AA" w14:textId="77777777" w:rsidR="00923F74" w:rsidRDefault="00923F74" w:rsidP="00B5429E">
      <w:pPr>
        <w:pStyle w:val="NormalWeb"/>
        <w:numPr>
          <w:ilvl w:val="0"/>
          <w:numId w:val="13"/>
        </w:numPr>
      </w:pPr>
      <w:r>
        <w:t xml:space="preserve">Desarrollo en equipo con </w:t>
      </w:r>
      <w:r>
        <w:rPr>
          <w:rStyle w:val="Textoennegrita"/>
        </w:rPr>
        <w:t>ramas y revisiones de código</w:t>
      </w:r>
      <w:r>
        <w:t>.</w:t>
      </w:r>
    </w:p>
    <w:p w14:paraId="483078EC" w14:textId="77777777" w:rsidR="00923F74" w:rsidRDefault="00923F74" w:rsidP="00B5429E">
      <w:pPr>
        <w:pStyle w:val="NormalWeb"/>
        <w:numPr>
          <w:ilvl w:val="0"/>
          <w:numId w:val="13"/>
        </w:numPr>
      </w:pPr>
      <w:r>
        <w:t xml:space="preserve">Integración con herramientas de </w:t>
      </w:r>
      <w:r>
        <w:rPr>
          <w:rStyle w:val="Textoennegrita"/>
        </w:rPr>
        <w:t>automatización y despliegue continuo (CI/CD)</w:t>
      </w:r>
      <w:r>
        <w:t>.</w:t>
      </w:r>
    </w:p>
    <w:p w14:paraId="069BD44C" w14:textId="77777777" w:rsidR="00923F74" w:rsidRPr="00923F74" w:rsidRDefault="00923F74" w:rsidP="00923F74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  <w:bCs/>
        </w:rPr>
      </w:pPr>
      <w:r w:rsidRPr="00923F74">
        <w:rPr>
          <w:rFonts w:eastAsia="Arial" w:cs="Calibri"/>
          <w:b/>
          <w:bCs/>
        </w:rPr>
        <w:t>Control de Versiones en Ciencia de Datos</w:t>
      </w:r>
    </w:p>
    <w:p w14:paraId="232C23EE" w14:textId="77777777" w:rsidR="00923F74" w:rsidRDefault="00923F74" w:rsidP="00B5429E">
      <w:pPr>
        <w:pStyle w:val="NormalWeb"/>
        <w:numPr>
          <w:ilvl w:val="0"/>
          <w:numId w:val="14"/>
        </w:numPr>
      </w:pPr>
      <w:r>
        <w:t xml:space="preserve">Almacenamiento de scripts, modelos y </w:t>
      </w:r>
      <w:proofErr w:type="spellStart"/>
      <w:r>
        <w:t>datasets</w:t>
      </w:r>
      <w:proofErr w:type="spellEnd"/>
      <w:r>
        <w:t>.</w:t>
      </w:r>
    </w:p>
    <w:p w14:paraId="6F6B1D67" w14:textId="77777777" w:rsidR="00923F74" w:rsidRDefault="00923F74" w:rsidP="00B5429E">
      <w:pPr>
        <w:pStyle w:val="NormalWeb"/>
        <w:numPr>
          <w:ilvl w:val="0"/>
          <w:numId w:val="14"/>
        </w:numPr>
      </w:pPr>
      <w:r>
        <w:t>Seguimiento de cambios en experimentos.</w:t>
      </w:r>
    </w:p>
    <w:p w14:paraId="7B53DE3E" w14:textId="77777777" w:rsidR="00923F74" w:rsidRDefault="00923F74" w:rsidP="00B5429E">
      <w:pPr>
        <w:pStyle w:val="NormalWeb"/>
        <w:numPr>
          <w:ilvl w:val="0"/>
          <w:numId w:val="14"/>
        </w:numPr>
      </w:pPr>
      <w:r>
        <w:t>Colaboración entre científicos de datos.</w:t>
      </w:r>
    </w:p>
    <w:p w14:paraId="5B81EB08" w14:textId="77777777" w:rsidR="00923F74" w:rsidRPr="00923F74" w:rsidRDefault="00923F74" w:rsidP="00923F74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  <w:bCs/>
        </w:rPr>
      </w:pPr>
      <w:r w:rsidRPr="00923F74">
        <w:rPr>
          <w:rFonts w:eastAsia="Arial" w:cs="Calibri"/>
          <w:b/>
          <w:bCs/>
        </w:rPr>
        <w:t>Educación y Documentación</w:t>
      </w:r>
    </w:p>
    <w:p w14:paraId="22226B26" w14:textId="77777777" w:rsidR="00923F74" w:rsidRDefault="00923F74" w:rsidP="00B5429E">
      <w:pPr>
        <w:pStyle w:val="NormalWeb"/>
        <w:numPr>
          <w:ilvl w:val="0"/>
          <w:numId w:val="15"/>
        </w:numPr>
      </w:pPr>
      <w:r>
        <w:t>Uso en cursos y capacitaciones.</w:t>
      </w:r>
    </w:p>
    <w:p w14:paraId="1D755118" w14:textId="77777777" w:rsidR="00923F74" w:rsidRDefault="00923F74" w:rsidP="00B5429E">
      <w:pPr>
        <w:pStyle w:val="NormalWeb"/>
        <w:numPr>
          <w:ilvl w:val="0"/>
          <w:numId w:val="15"/>
        </w:numPr>
      </w:pPr>
      <w:r>
        <w:t>Creación de Wikis y documentación de proyectos.</w:t>
      </w:r>
    </w:p>
    <w:p w14:paraId="38B4D9B7" w14:textId="77777777" w:rsidR="00923F74" w:rsidRDefault="00923F74" w:rsidP="00B5429E">
      <w:pPr>
        <w:pStyle w:val="NormalWeb"/>
        <w:numPr>
          <w:ilvl w:val="0"/>
          <w:numId w:val="15"/>
        </w:numPr>
      </w:pPr>
      <w:r>
        <w:t>Desarrollo de contenido abierto y colaborativo.</w:t>
      </w:r>
    </w:p>
    <w:p w14:paraId="24D2BBFF" w14:textId="77777777" w:rsidR="002C3E6A" w:rsidRPr="002C3E6A" w:rsidRDefault="002C3E6A" w:rsidP="002C3E6A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  <w:bCs/>
        </w:rPr>
      </w:pPr>
      <w:r w:rsidRPr="002C3E6A">
        <w:rPr>
          <w:rFonts w:eastAsia="Arial" w:cs="Calibri"/>
          <w:b/>
          <w:bCs/>
        </w:rPr>
        <w:t>Conclusión</w:t>
      </w:r>
    </w:p>
    <w:p w14:paraId="4382FCC7" w14:textId="77777777" w:rsidR="002C3E6A" w:rsidRDefault="002C3E6A" w:rsidP="002C3E6A">
      <w:pPr>
        <w:pStyle w:val="NormalWeb"/>
        <w:ind w:left="357"/>
        <w:jc w:val="both"/>
      </w:pPr>
      <w:r>
        <w:t>Git y GitHub son herramientas fundamentales para la gestión de código y la colaboración en proyectos de software. Su uso permite un desarrollo más ordenado, eficiente y seguro. Dominar estas herramientas es esencial para cualquier programador o profesional del software.</w:t>
      </w:r>
    </w:p>
    <w:p w14:paraId="7286A714" w14:textId="77777777" w:rsidR="00F22268" w:rsidRPr="00733E86" w:rsidRDefault="00F22268" w:rsidP="00F22268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32C4A4B3" w14:textId="7099819C" w:rsidR="00F22268" w:rsidRDefault="005C48E7" w:rsidP="00B5429E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709" w:hanging="283"/>
        <w:jc w:val="both"/>
        <w:rPr>
          <w:b/>
        </w:rPr>
      </w:pPr>
      <w:r>
        <w:rPr>
          <w:b/>
        </w:rPr>
        <w:t>Actividad propuesta</w:t>
      </w:r>
    </w:p>
    <w:p w14:paraId="4C0E28D2" w14:textId="77777777" w:rsidR="005C48E7" w:rsidRDefault="005C48E7" w:rsidP="005C48E7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b/>
        </w:rPr>
      </w:pPr>
    </w:p>
    <w:p w14:paraId="47E2AD88" w14:textId="442C2A23" w:rsidR="005C48E7" w:rsidRPr="005C48E7" w:rsidRDefault="00455C7E" w:rsidP="00B5429E">
      <w:pPr>
        <w:pStyle w:val="Prrafodelista"/>
        <w:numPr>
          <w:ilvl w:val="1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bCs/>
        </w:rPr>
      </w:pPr>
      <w:r>
        <w:rPr>
          <w:bCs/>
        </w:rPr>
        <w:t>Explique que son sistemas de gestión de versiones centralizadas y distribuidas</w:t>
      </w:r>
    </w:p>
    <w:p w14:paraId="3CEF3960" w14:textId="77777777" w:rsidR="00F22268" w:rsidRPr="00A52E9F" w:rsidRDefault="00F22268" w:rsidP="00F22268">
      <w:pPr>
        <w:pStyle w:val="Prrafodelista"/>
        <w:tabs>
          <w:tab w:val="left" w:pos="4320"/>
          <w:tab w:val="left" w:pos="4485"/>
          <w:tab w:val="left" w:pos="5445"/>
        </w:tabs>
        <w:ind w:left="792"/>
        <w:jc w:val="both"/>
        <w:rPr>
          <w:b/>
        </w:rPr>
      </w:pPr>
    </w:p>
    <w:p w14:paraId="276FE7E3" w14:textId="17095ED1" w:rsidR="00F22268" w:rsidRDefault="00F22268" w:rsidP="00F22268">
      <w:pPr>
        <w:pStyle w:val="Prrafodelista"/>
        <w:spacing w:after="0" w:line="240" w:lineRule="auto"/>
        <w:ind w:left="1068"/>
        <w:jc w:val="both"/>
        <w:rPr>
          <w:rFonts w:cs="Arial"/>
        </w:rPr>
      </w:pPr>
    </w:p>
    <w:p w14:paraId="13AC3727" w14:textId="5F647E21" w:rsidR="00FB358B" w:rsidRDefault="00FB358B">
      <w:pPr>
        <w:spacing w:after="0" w:line="240" w:lineRule="auto"/>
        <w:rPr>
          <w:rFonts w:asciiTheme="minorHAnsi" w:eastAsia="Arial" w:hAnsiTheme="minorHAnsi" w:cs="Calibri"/>
          <w:bCs/>
        </w:rPr>
      </w:pPr>
      <w:r>
        <w:rPr>
          <w:rFonts w:eastAsia="Arial" w:cs="Calibri"/>
          <w:bCs/>
        </w:rPr>
        <w:br w:type="page"/>
      </w:r>
    </w:p>
    <w:p w14:paraId="49EC45BE" w14:textId="76F6470E" w:rsidR="00C816D9" w:rsidRDefault="00C816D9" w:rsidP="00C816D9">
      <w:pPr>
        <w:pStyle w:val="Default"/>
        <w:spacing w:line="360" w:lineRule="auto"/>
        <w:ind w:left="426" w:hanging="426"/>
        <w:jc w:val="both"/>
        <w:rPr>
          <w:rFonts w:ascii="Calibri" w:hAnsi="Calibri" w:cs="Calibri"/>
          <w:b/>
          <w:bCs/>
        </w:rPr>
      </w:pPr>
      <w:r w:rsidRPr="00455C7E">
        <w:rPr>
          <w:rFonts w:cs="Calibri"/>
          <w:b/>
          <w:bCs/>
          <w:lang w:val="es-MX"/>
        </w:rPr>
        <w:lastRenderedPageBreak/>
        <w:t>3.</w:t>
      </w:r>
      <w:r>
        <w:rPr>
          <w:rFonts w:cs="Calibri"/>
          <w:b/>
          <w:bCs/>
          <w:lang w:val="es-MX"/>
        </w:rPr>
        <w:t>3</w:t>
      </w:r>
      <w:r w:rsidRPr="00455C7E">
        <w:rPr>
          <w:rFonts w:cs="Calibri"/>
          <w:b/>
          <w:bCs/>
          <w:lang w:val="es-MX"/>
        </w:rPr>
        <w:t xml:space="preserve"> </w:t>
      </w:r>
      <w:r w:rsidRPr="00F51763">
        <w:rPr>
          <w:rFonts w:ascii="Calibri" w:hAnsi="Calibri" w:cs="Calibri"/>
          <w:b/>
          <w:bCs/>
        </w:rPr>
        <w:t xml:space="preserve">Actividades de </w:t>
      </w:r>
      <w:r>
        <w:rPr>
          <w:rFonts w:ascii="Calibri" w:hAnsi="Calibri" w:cs="Calibri"/>
          <w:b/>
          <w:bCs/>
        </w:rPr>
        <w:t>transferencia de conocimiento</w:t>
      </w:r>
    </w:p>
    <w:p w14:paraId="14E9E4DD" w14:textId="3B249348" w:rsidR="00C816D9" w:rsidRDefault="00C816D9" w:rsidP="00C816D9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</w:p>
    <w:p w14:paraId="0532F293" w14:textId="333179F7" w:rsidR="00C816D9" w:rsidRDefault="00C816D9" w:rsidP="00C816D9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Instalación y configuración</w:t>
      </w:r>
    </w:p>
    <w:p w14:paraId="572E4080" w14:textId="0CCC4630" w:rsidR="00C816D9" w:rsidRPr="00425630" w:rsidRDefault="0003365C" w:rsidP="00C816D9">
      <w:pPr>
        <w:pStyle w:val="Default"/>
        <w:numPr>
          <w:ilvl w:val="1"/>
          <w:numId w:val="14"/>
        </w:numPr>
        <w:spacing w:line="360" w:lineRule="auto"/>
        <w:ind w:left="426" w:hanging="284"/>
        <w:jc w:val="both"/>
        <w:rPr>
          <w:rFonts w:ascii="Calibri" w:hAnsi="Calibri" w:cs="Calibri"/>
        </w:rPr>
      </w:pPr>
      <w:r w:rsidRPr="00425630">
        <w:rPr>
          <w:rFonts w:ascii="Calibri" w:hAnsi="Calibri" w:cs="Calibri"/>
        </w:rPr>
        <w:t>Descargar</w:t>
      </w:r>
    </w:p>
    <w:p w14:paraId="5607E580" w14:textId="1724148D" w:rsidR="00C816D9" w:rsidRDefault="00C816D9" w:rsidP="00C816D9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50E9F315" wp14:editId="013631E0">
            <wp:extent cx="4972050" cy="3121084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964" cy="312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2536" w14:textId="37E1729B" w:rsidR="000B5E58" w:rsidRDefault="000B5E58" w:rsidP="00C816D9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</w:p>
    <w:p w14:paraId="5EF66858" w14:textId="2F135AE6" w:rsidR="000B5E58" w:rsidRPr="00425630" w:rsidRDefault="0003365C" w:rsidP="000B5E58">
      <w:pPr>
        <w:pStyle w:val="Default"/>
        <w:numPr>
          <w:ilvl w:val="1"/>
          <w:numId w:val="14"/>
        </w:numPr>
        <w:spacing w:line="360" w:lineRule="auto"/>
        <w:ind w:left="426" w:hanging="284"/>
        <w:jc w:val="both"/>
        <w:rPr>
          <w:rFonts w:ascii="Calibri" w:hAnsi="Calibri" w:cs="Calibri"/>
        </w:rPr>
      </w:pPr>
      <w:r w:rsidRPr="00425630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4884CF2A" wp14:editId="59534672">
            <wp:simplePos x="0" y="0"/>
            <wp:positionH relativeFrom="column">
              <wp:posOffset>304800</wp:posOffset>
            </wp:positionH>
            <wp:positionV relativeFrom="paragraph">
              <wp:posOffset>282575</wp:posOffset>
            </wp:positionV>
            <wp:extent cx="3680331" cy="178117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331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E58" w:rsidRPr="00425630">
        <w:rPr>
          <w:rFonts w:ascii="Calibri" w:hAnsi="Calibri" w:cs="Calibri"/>
        </w:rPr>
        <w:t xml:space="preserve">Elegimos la versión de </w:t>
      </w:r>
      <w:proofErr w:type="spellStart"/>
      <w:r w:rsidR="000B5E58" w:rsidRPr="00425630">
        <w:rPr>
          <w:rFonts w:ascii="Calibri" w:hAnsi="Calibri" w:cs="Calibri"/>
        </w:rPr>
        <w:t>windows</w:t>
      </w:r>
      <w:proofErr w:type="spellEnd"/>
    </w:p>
    <w:p w14:paraId="4737AD8D" w14:textId="44453BC9" w:rsidR="000B5E58" w:rsidRPr="00F51763" w:rsidRDefault="000B5E58" w:rsidP="0003365C">
      <w:pPr>
        <w:pStyle w:val="Default"/>
        <w:numPr>
          <w:ilvl w:val="0"/>
          <w:numId w:val="14"/>
        </w:numPr>
        <w:spacing w:line="360" w:lineRule="auto"/>
        <w:jc w:val="both"/>
        <w:rPr>
          <w:rFonts w:ascii="Calibri" w:hAnsi="Calibri" w:cs="Calibri"/>
          <w:b/>
          <w:bCs/>
        </w:rPr>
      </w:pPr>
    </w:p>
    <w:p w14:paraId="45A37553" w14:textId="77777777" w:rsidR="00C816D9" w:rsidRDefault="00C816D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5A9CBC2F" w14:textId="46BD2C51" w:rsidR="00C816D9" w:rsidRDefault="00C816D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6259EB8D" w14:textId="2EAE6F0B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74E6C545" w14:textId="542AE4D2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C9936C4" w14:textId="6CD6B4F3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3E8AD84" w14:textId="1492EAF8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634CF586" w14:textId="6390B49A" w:rsidR="0003365C" w:rsidRDefault="0003365C">
      <w:pPr>
        <w:spacing w:after="0" w:line="240" w:lineRule="auto"/>
        <w:rPr>
          <w:rFonts w:eastAsia="Arial" w:cs="Calibri"/>
          <w:b/>
        </w:rPr>
      </w:pPr>
      <w:r>
        <w:rPr>
          <w:rFonts w:eastAsia="Arial" w:cs="Calibri"/>
          <w:b/>
        </w:rPr>
        <w:br w:type="page"/>
      </w:r>
    </w:p>
    <w:p w14:paraId="416D6B56" w14:textId="77777777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72D8EC92" w14:textId="68A552F5" w:rsidR="0003365C" w:rsidRPr="00425630" w:rsidRDefault="0003365C" w:rsidP="0003365C">
      <w:pPr>
        <w:pStyle w:val="Prrafodelista"/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</w:rPr>
      </w:pPr>
      <w:r w:rsidRPr="00425630">
        <w:rPr>
          <w:rFonts w:cs="Calibri"/>
        </w:rPr>
        <w:t>Luego de la descarga instalamos</w:t>
      </w:r>
    </w:p>
    <w:p w14:paraId="2945763E" w14:textId="296C6722" w:rsidR="0003365C" w:rsidRPr="0003365C" w:rsidRDefault="0003365C" w:rsidP="0003365C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/>
          <w:noProof/>
        </w:rPr>
        <w:drawing>
          <wp:anchor distT="0" distB="0" distL="114300" distR="114300" simplePos="0" relativeHeight="251659264" behindDoc="0" locked="0" layoutInCell="1" allowOverlap="1" wp14:anchorId="7AC7566C" wp14:editId="0ECA1C2F">
            <wp:simplePos x="0" y="0"/>
            <wp:positionH relativeFrom="column">
              <wp:posOffset>485775</wp:posOffset>
            </wp:positionH>
            <wp:positionV relativeFrom="paragraph">
              <wp:posOffset>10160</wp:posOffset>
            </wp:positionV>
            <wp:extent cx="3449320" cy="27813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F9AA1" w14:textId="0922A8B1" w:rsidR="0003365C" w:rsidRDefault="0003365C" w:rsidP="0003365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</w:p>
    <w:p w14:paraId="330C46B6" w14:textId="79018EDA" w:rsidR="0003365C" w:rsidRDefault="0003365C" w:rsidP="0003365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</w:p>
    <w:p w14:paraId="4BD24020" w14:textId="77777777" w:rsidR="0003365C" w:rsidRPr="0003365C" w:rsidRDefault="0003365C" w:rsidP="0003365C">
      <w:pPr>
        <w:tabs>
          <w:tab w:val="left" w:pos="4320"/>
          <w:tab w:val="left" w:pos="4485"/>
          <w:tab w:val="left" w:pos="5445"/>
        </w:tabs>
        <w:spacing w:after="0" w:line="360" w:lineRule="auto"/>
        <w:ind w:left="567"/>
        <w:jc w:val="both"/>
        <w:rPr>
          <w:rFonts w:eastAsia="Arial" w:cs="Calibri"/>
          <w:bCs/>
        </w:rPr>
      </w:pPr>
    </w:p>
    <w:p w14:paraId="33D15A6E" w14:textId="580DEE1C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29749A70" w14:textId="5376CA4F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F3C232D" w14:textId="111E2D19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DB4D0F4" w14:textId="2CC0F550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18FBB48" w14:textId="02107BFF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D719A03" w14:textId="2AD11259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1B9BC1F" w14:textId="77777777" w:rsidR="00C46A6C" w:rsidRDefault="00C46A6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7CB94983" w14:textId="6B461974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7B4B6282" w14:textId="125597B4" w:rsidR="0003365C" w:rsidRPr="00425630" w:rsidRDefault="00C46A6C" w:rsidP="00C46A6C">
      <w:pPr>
        <w:pStyle w:val="Prrafodelista"/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425630">
        <w:rPr>
          <w:rFonts w:eastAsia="Arial" w:cs="Calibri"/>
          <w:bCs/>
        </w:rPr>
        <w:t>Seleccionamos la carpeta de la instalación</w:t>
      </w:r>
    </w:p>
    <w:p w14:paraId="5D651B4F" w14:textId="0AD581B7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BDDFF0E" w14:textId="7CEAFF93" w:rsidR="0003365C" w:rsidRDefault="00C46A6C" w:rsidP="00C46A6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/>
        </w:rPr>
      </w:pPr>
      <w:r w:rsidRPr="00C46A6C">
        <w:rPr>
          <w:rFonts w:eastAsia="Arial" w:cs="Calibri"/>
          <w:b/>
          <w:noProof/>
        </w:rPr>
        <w:drawing>
          <wp:inline distT="0" distB="0" distL="0" distR="0" wp14:anchorId="5E5BA655" wp14:editId="7D08F580">
            <wp:extent cx="4763165" cy="377242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9F2D" w14:textId="3C480030" w:rsidR="0003365C" w:rsidRPr="00425630" w:rsidRDefault="00C46A6C" w:rsidP="00C46A6C">
      <w:pPr>
        <w:pStyle w:val="Prrafodelista"/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425630">
        <w:rPr>
          <w:rFonts w:eastAsia="Arial" w:cs="Calibri"/>
          <w:bCs/>
        </w:rPr>
        <w:lastRenderedPageBreak/>
        <w:t xml:space="preserve">Activamos las opciones señaladas para tener un icono de got en el escritorio y adicionar </w:t>
      </w:r>
      <w:proofErr w:type="spellStart"/>
      <w:r w:rsidRPr="00425630">
        <w:rPr>
          <w:rFonts w:eastAsia="Arial" w:cs="Calibri"/>
          <w:bCs/>
        </w:rPr>
        <w:t>git</w:t>
      </w:r>
      <w:proofErr w:type="spellEnd"/>
      <w:r w:rsidRPr="00425630">
        <w:rPr>
          <w:rFonts w:eastAsia="Arial" w:cs="Calibri"/>
          <w:bCs/>
        </w:rPr>
        <w:t xml:space="preserve"> </w:t>
      </w:r>
      <w:proofErr w:type="spellStart"/>
      <w:r w:rsidRPr="00425630">
        <w:rPr>
          <w:rFonts w:eastAsia="Arial" w:cs="Calibri"/>
          <w:bCs/>
        </w:rPr>
        <w:t>bash</w:t>
      </w:r>
      <w:proofErr w:type="spellEnd"/>
      <w:r w:rsidRPr="00425630">
        <w:rPr>
          <w:rFonts w:eastAsia="Arial" w:cs="Calibri"/>
          <w:bCs/>
        </w:rPr>
        <w:t xml:space="preserve"> al perfil de la terminal de </w:t>
      </w:r>
      <w:proofErr w:type="spellStart"/>
      <w:r w:rsidRPr="00425630">
        <w:rPr>
          <w:rFonts w:eastAsia="Arial" w:cs="Calibri"/>
          <w:bCs/>
        </w:rPr>
        <w:t>windows</w:t>
      </w:r>
      <w:proofErr w:type="spellEnd"/>
    </w:p>
    <w:p w14:paraId="1DC39F8C" w14:textId="60ACAD27" w:rsidR="00C46A6C" w:rsidRDefault="00C46A6C" w:rsidP="00C46A6C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</w:p>
    <w:p w14:paraId="5B7B920D" w14:textId="2B0F5203" w:rsidR="00C46A6C" w:rsidRDefault="00C46A6C" w:rsidP="00C46A6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/>
        </w:rPr>
      </w:pPr>
      <w:r>
        <w:rPr>
          <w:rFonts w:eastAsia="Arial" w:cs="Calibri"/>
          <w:b/>
          <w:noProof/>
        </w:rPr>
        <w:drawing>
          <wp:inline distT="0" distB="0" distL="0" distR="0" wp14:anchorId="0B4B3916" wp14:editId="197628D7">
            <wp:extent cx="4752975" cy="37433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0CE4" w14:textId="0B480556" w:rsidR="00C46A6C" w:rsidRDefault="00C46A6C">
      <w:pPr>
        <w:spacing w:after="0" w:line="240" w:lineRule="auto"/>
        <w:rPr>
          <w:rFonts w:eastAsia="Arial" w:cs="Calibri"/>
          <w:b/>
        </w:rPr>
      </w:pPr>
      <w:r>
        <w:rPr>
          <w:rFonts w:eastAsia="Arial" w:cs="Calibri"/>
          <w:b/>
        </w:rPr>
        <w:br w:type="page"/>
      </w:r>
    </w:p>
    <w:p w14:paraId="65016E29" w14:textId="77777777" w:rsidR="00C46A6C" w:rsidRDefault="00C46A6C" w:rsidP="00C46A6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/>
        </w:rPr>
      </w:pPr>
    </w:p>
    <w:p w14:paraId="2941A314" w14:textId="564160C7" w:rsidR="00C46A6C" w:rsidRPr="00425630" w:rsidRDefault="00C46A6C" w:rsidP="00C46A6C">
      <w:pPr>
        <w:pStyle w:val="Prrafodelista"/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425630">
        <w:rPr>
          <w:rFonts w:eastAsia="Arial" w:cs="Calibri"/>
          <w:bCs/>
        </w:rPr>
        <w:t xml:space="preserve">Elegimos la opción para que </w:t>
      </w:r>
      <w:proofErr w:type="spellStart"/>
      <w:r w:rsidRPr="00425630">
        <w:rPr>
          <w:rFonts w:eastAsia="Arial" w:cs="Calibri"/>
          <w:bCs/>
        </w:rPr>
        <w:t>git</w:t>
      </w:r>
      <w:proofErr w:type="spellEnd"/>
      <w:r w:rsidRPr="00425630">
        <w:rPr>
          <w:rFonts w:eastAsia="Arial" w:cs="Calibri"/>
          <w:bCs/>
        </w:rPr>
        <w:t xml:space="preserve"> aparezca en el menú de </w:t>
      </w:r>
      <w:proofErr w:type="spellStart"/>
      <w:r w:rsidRPr="00425630">
        <w:rPr>
          <w:rFonts w:eastAsia="Arial" w:cs="Calibri"/>
          <w:bCs/>
        </w:rPr>
        <w:t>windows</w:t>
      </w:r>
      <w:proofErr w:type="spellEnd"/>
    </w:p>
    <w:p w14:paraId="252A9D38" w14:textId="2C8D2949" w:rsidR="00C46A6C" w:rsidRDefault="00EF5499" w:rsidP="00C46A6C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 w:rsidRPr="00C46A6C">
        <w:rPr>
          <w:rFonts w:eastAsia="Arial" w:cs="Calibri"/>
          <w:b/>
          <w:noProof/>
        </w:rPr>
        <w:drawing>
          <wp:anchor distT="0" distB="0" distL="114300" distR="114300" simplePos="0" relativeHeight="251660288" behindDoc="0" locked="0" layoutInCell="1" allowOverlap="1" wp14:anchorId="2EC154A6" wp14:editId="6C645A3C">
            <wp:simplePos x="0" y="0"/>
            <wp:positionH relativeFrom="column">
              <wp:posOffset>3429000</wp:posOffset>
            </wp:positionH>
            <wp:positionV relativeFrom="paragraph">
              <wp:posOffset>257810</wp:posOffset>
            </wp:positionV>
            <wp:extent cx="2305050" cy="1952625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05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4D665" w14:textId="382BDB0D" w:rsidR="00C46A6C" w:rsidRDefault="00EF5499" w:rsidP="00C46A6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noProof/>
        </w:rPr>
      </w:pPr>
      <w:r>
        <w:rPr>
          <w:rFonts w:eastAsia="Arial" w:cs="Calibri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F491E2" wp14:editId="7B1B0E22">
                <wp:simplePos x="0" y="0"/>
                <wp:positionH relativeFrom="column">
                  <wp:posOffset>3133725</wp:posOffset>
                </wp:positionH>
                <wp:positionV relativeFrom="paragraph">
                  <wp:posOffset>972185</wp:posOffset>
                </wp:positionV>
                <wp:extent cx="220980" cy="123825"/>
                <wp:effectExtent l="0" t="19050" r="45720" b="47625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238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F9CB4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1" o:spid="_x0000_s1026" type="#_x0000_t13" style="position:absolute;margin-left:246.75pt;margin-top:76.55pt;width:17.4pt;height: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" adj="15548" fillcolor="red" strokecolor="#021730 [1604]" strokeweight="1.25pt">
                <v:stroke endcap="round"/>
              </v:shape>
            </w:pict>
          </mc:Fallback>
        </mc:AlternateContent>
      </w:r>
      <w:r w:rsidR="00C46A6C">
        <w:rPr>
          <w:rFonts w:eastAsia="Arial" w:cs="Calibri"/>
          <w:b/>
          <w:noProof/>
        </w:rPr>
        <w:drawing>
          <wp:inline distT="0" distB="0" distL="0" distR="0" wp14:anchorId="4ABCE580" wp14:editId="228BA954">
            <wp:extent cx="2554089" cy="20097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144" cy="201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6A6C" w:rsidRPr="00C46A6C">
        <w:rPr>
          <w:noProof/>
        </w:rPr>
        <w:t xml:space="preserve"> </w:t>
      </w:r>
    </w:p>
    <w:p w14:paraId="057F5127" w14:textId="5E72F93A" w:rsidR="007A55C0" w:rsidRDefault="007A55C0" w:rsidP="00C46A6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noProof/>
        </w:rPr>
      </w:pPr>
    </w:p>
    <w:p w14:paraId="7A05EC5C" w14:textId="18FDF8E2" w:rsidR="007A55C0" w:rsidRPr="00425630" w:rsidRDefault="007A55C0" w:rsidP="007A55C0">
      <w:pPr>
        <w:pStyle w:val="Prrafodelista"/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425630">
        <w:rPr>
          <w:rFonts w:eastAsia="Arial" w:cs="Calibri"/>
          <w:bCs/>
        </w:rPr>
        <w:t>Elegimos el editor</w:t>
      </w:r>
    </w:p>
    <w:p w14:paraId="6241B9E9" w14:textId="784A8A20" w:rsidR="007A55C0" w:rsidRDefault="007A55C0" w:rsidP="007A55C0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/>
        </w:rPr>
      </w:pPr>
      <w:r>
        <w:rPr>
          <w:rFonts w:eastAsia="Arial" w:cs="Calibri"/>
          <w:b/>
          <w:noProof/>
        </w:rPr>
        <w:drawing>
          <wp:inline distT="0" distB="0" distL="0" distR="0" wp14:anchorId="442BB86F" wp14:editId="3B30EBA5">
            <wp:extent cx="3895725" cy="305256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336" cy="305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D792" w14:textId="098A5856" w:rsidR="009D1976" w:rsidRDefault="009D1976">
      <w:pPr>
        <w:spacing w:after="0" w:line="240" w:lineRule="auto"/>
        <w:rPr>
          <w:rFonts w:eastAsia="Arial" w:cs="Calibri"/>
          <w:b/>
        </w:rPr>
      </w:pPr>
      <w:r>
        <w:rPr>
          <w:rFonts w:eastAsia="Arial" w:cs="Calibri"/>
          <w:b/>
        </w:rPr>
        <w:br w:type="page"/>
      </w:r>
    </w:p>
    <w:p w14:paraId="0982FD90" w14:textId="77777777" w:rsidR="00425630" w:rsidRDefault="00425630" w:rsidP="00425630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</w:p>
    <w:p w14:paraId="1A7213D0" w14:textId="6DA712E5" w:rsidR="009D1976" w:rsidRPr="00425630" w:rsidRDefault="00425630" w:rsidP="009D1976">
      <w:pPr>
        <w:pStyle w:val="Prrafodelista"/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425630">
        <w:rPr>
          <w:rFonts w:eastAsia="Arial" w:cs="Calibri"/>
          <w:bCs/>
        </w:rPr>
        <w:t>En el siguiente cuadro de dialogo se decide el nombre de la rama. Sugiero dejar la opción por defecto</w:t>
      </w:r>
    </w:p>
    <w:p w14:paraId="1B6B9A09" w14:textId="77777777" w:rsidR="009D1976" w:rsidRDefault="009D1976" w:rsidP="007A55C0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/>
        </w:rPr>
      </w:pPr>
    </w:p>
    <w:p w14:paraId="550EB28A" w14:textId="51A3874C" w:rsidR="009D1976" w:rsidRPr="007A55C0" w:rsidRDefault="009D1976" w:rsidP="007A55C0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/>
        </w:rPr>
      </w:pPr>
      <w:r>
        <w:rPr>
          <w:rFonts w:eastAsia="Arial" w:cs="Calibri"/>
          <w:b/>
          <w:noProof/>
        </w:rPr>
        <w:drawing>
          <wp:inline distT="0" distB="0" distL="0" distR="0" wp14:anchorId="7C48926D" wp14:editId="4C5E1DA1">
            <wp:extent cx="4724400" cy="36957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C91E" w14:textId="77777777" w:rsidR="009D1976" w:rsidRPr="009D1976" w:rsidRDefault="009D1976" w:rsidP="009D197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9D1976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Opción "</w:t>
      </w:r>
      <w:proofErr w:type="spellStart"/>
      <w:r w:rsidRPr="009D1976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Let</w:t>
      </w:r>
      <w:proofErr w:type="spellEnd"/>
      <w:r w:rsidRPr="009D1976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Git decide"</w:t>
      </w:r>
    </w:p>
    <w:p w14:paraId="590A5BDD" w14:textId="77777777" w:rsidR="009D1976" w:rsidRPr="009D1976" w:rsidRDefault="009D1976" w:rsidP="009D1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Permite que Git use su nombre predeterminado para la rama inicial (actualmente "master").</w:t>
      </w:r>
    </w:p>
    <w:p w14:paraId="7D731090" w14:textId="52C4AE4F" w:rsidR="009D1976" w:rsidRDefault="009D1976" w:rsidP="009D1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Se menciona que Git planea cambiar este valor por una opción más inclusiva en el futuro.</w:t>
      </w:r>
    </w:p>
    <w:p w14:paraId="3FCFBB80" w14:textId="77777777" w:rsidR="009D1976" w:rsidRPr="0097016F" w:rsidRDefault="009D1976" w:rsidP="009D197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val="en-US" w:eastAsia="es-CO"/>
        </w:rPr>
      </w:pPr>
      <w:proofErr w:type="spellStart"/>
      <w:r w:rsidRPr="0097016F">
        <w:rPr>
          <w:rFonts w:ascii="Times New Roman" w:eastAsia="Times New Roman" w:hAnsi="Times New Roman"/>
          <w:b/>
          <w:bCs/>
          <w:sz w:val="24"/>
          <w:szCs w:val="24"/>
          <w:lang w:val="en-US" w:eastAsia="es-CO"/>
        </w:rPr>
        <w:t>Opción</w:t>
      </w:r>
      <w:proofErr w:type="spellEnd"/>
      <w:r w:rsidRPr="0097016F">
        <w:rPr>
          <w:rFonts w:ascii="Times New Roman" w:eastAsia="Times New Roman" w:hAnsi="Times New Roman"/>
          <w:b/>
          <w:bCs/>
          <w:sz w:val="24"/>
          <w:szCs w:val="24"/>
          <w:lang w:val="en-US" w:eastAsia="es-CO"/>
        </w:rPr>
        <w:t xml:space="preserve"> "Override the default branch name for new repositories"</w:t>
      </w:r>
    </w:p>
    <w:p w14:paraId="1F58F22C" w14:textId="77777777" w:rsidR="009D1976" w:rsidRPr="009D1976" w:rsidRDefault="009D1976" w:rsidP="009D1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Permite al usuario definir un nombre personalizado para la rama inicial.</w:t>
      </w:r>
    </w:p>
    <w:p w14:paraId="324F3F34" w14:textId="77777777" w:rsidR="009D1976" w:rsidRPr="009D1976" w:rsidRDefault="009D1976" w:rsidP="009D1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Se sugiere que muchas organizaciones ya han cambiado "master" por nombres como "</w:t>
      </w:r>
      <w:proofErr w:type="spellStart"/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main</w:t>
      </w:r>
      <w:proofErr w:type="spellEnd"/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", "</w:t>
      </w:r>
      <w:proofErr w:type="spellStart"/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trunk</w:t>
      </w:r>
      <w:proofErr w:type="spellEnd"/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" o "</w:t>
      </w:r>
      <w:proofErr w:type="spellStart"/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development</w:t>
      </w:r>
      <w:proofErr w:type="spellEnd"/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".</w:t>
      </w:r>
    </w:p>
    <w:p w14:paraId="253870BB" w14:textId="77777777" w:rsidR="009D1976" w:rsidRPr="009D1976" w:rsidRDefault="009D1976" w:rsidP="009D1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Por defecto, la casilla de texto muestra "</w:t>
      </w:r>
      <w:proofErr w:type="spellStart"/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main</w:t>
      </w:r>
      <w:proofErr w:type="spellEnd"/>
      <w:r w:rsidRPr="009D1976">
        <w:rPr>
          <w:rFonts w:ascii="Times New Roman" w:eastAsia="Times New Roman" w:hAnsi="Times New Roman"/>
          <w:sz w:val="24"/>
          <w:szCs w:val="24"/>
          <w:lang w:eastAsia="es-CO"/>
        </w:rPr>
        <w:t>".</w:t>
      </w:r>
    </w:p>
    <w:p w14:paraId="5E5FE650" w14:textId="6019A6E6" w:rsidR="009D1976" w:rsidRDefault="009D1976" w:rsidP="009D197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5324AFA7" w14:textId="77777777" w:rsidR="001728CD" w:rsidRPr="009D1976" w:rsidRDefault="001728CD" w:rsidP="009D197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28BE3380" w14:textId="57C9CEF0" w:rsidR="00425630" w:rsidRPr="00425630" w:rsidRDefault="001728CD" w:rsidP="00425630">
      <w:pPr>
        <w:pStyle w:val="Prrafodelista"/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proofErr w:type="spellStart"/>
      <w:r>
        <w:rPr>
          <w:rFonts w:eastAsia="Arial" w:cs="Calibri"/>
          <w:bCs/>
        </w:rPr>
        <w:t>Configuracion</w:t>
      </w:r>
      <w:proofErr w:type="spellEnd"/>
      <w:r>
        <w:rPr>
          <w:rFonts w:eastAsia="Arial" w:cs="Calibri"/>
          <w:bCs/>
        </w:rPr>
        <w:t xml:space="preserve"> de </w:t>
      </w:r>
      <w:proofErr w:type="spellStart"/>
      <w:r>
        <w:rPr>
          <w:rFonts w:eastAsia="Arial" w:cs="Calibri"/>
          <w:bCs/>
        </w:rPr>
        <w:t>path</w:t>
      </w:r>
      <w:proofErr w:type="spellEnd"/>
      <w:r>
        <w:rPr>
          <w:rFonts w:eastAsia="Arial" w:cs="Calibri"/>
          <w:bCs/>
        </w:rPr>
        <w:t xml:space="preserve">, para determinar </w:t>
      </w:r>
      <w:proofErr w:type="spellStart"/>
      <w:r>
        <w:rPr>
          <w:rFonts w:eastAsia="Arial" w:cs="Calibri"/>
          <w:bCs/>
        </w:rPr>
        <w:t>como</w:t>
      </w:r>
      <w:proofErr w:type="spellEnd"/>
      <w:r>
        <w:rPr>
          <w:rFonts w:eastAsia="Arial" w:cs="Calibri"/>
          <w:bCs/>
        </w:rPr>
        <w:t xml:space="preserve"> se ejecutará Git</w:t>
      </w:r>
    </w:p>
    <w:p w14:paraId="7BD01D6E" w14:textId="28F9EB64" w:rsidR="007A55C0" w:rsidRDefault="00425630" w:rsidP="00C46A6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/>
        </w:rPr>
      </w:pPr>
      <w:r>
        <w:rPr>
          <w:rFonts w:eastAsia="Arial" w:cs="Calibri"/>
          <w:b/>
          <w:noProof/>
        </w:rPr>
        <w:drawing>
          <wp:inline distT="0" distB="0" distL="0" distR="0" wp14:anchorId="5259D0CA" wp14:editId="7D290035">
            <wp:extent cx="2971800" cy="2335835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40" cy="233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11CE" w14:textId="145FC156" w:rsidR="00425630" w:rsidRDefault="00425630" w:rsidP="00C46A6C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/>
        </w:rPr>
      </w:pPr>
    </w:p>
    <w:p w14:paraId="4A091BB2" w14:textId="77777777" w:rsidR="00425630" w:rsidRDefault="00425630" w:rsidP="00425630">
      <w:pPr>
        <w:pStyle w:val="NormalWeb"/>
        <w:ind w:left="708"/>
      </w:pPr>
      <w:r>
        <w:t xml:space="preserve">Esta ventana corresponde a la configuración del entorno </w:t>
      </w:r>
      <w:r>
        <w:rPr>
          <w:rStyle w:val="CdigoHTML"/>
          <w:rFonts w:eastAsiaTheme="minorEastAsia"/>
        </w:rPr>
        <w:t>PATH</w:t>
      </w:r>
      <w:r>
        <w:t xml:space="preserve"> durante la instalación de Git en Windows. La elección aquí determina cómo se podrá ejecutar Git desde la línea de comandos.</w:t>
      </w:r>
    </w:p>
    <w:p w14:paraId="5A786816" w14:textId="77777777" w:rsidR="00425630" w:rsidRPr="0097016F" w:rsidRDefault="00425630" w:rsidP="00425630">
      <w:pPr>
        <w:pStyle w:val="NormalWeb"/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lang w:val="en-US"/>
        </w:rPr>
      </w:pPr>
      <w:r w:rsidRPr="0097016F">
        <w:rPr>
          <w:rStyle w:val="Textoennegrita"/>
          <w:lang w:val="en-US"/>
        </w:rPr>
        <w:t>Use Git from Git Bash only</w:t>
      </w:r>
    </w:p>
    <w:p w14:paraId="583DE776" w14:textId="77777777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No modifica la variable </w:t>
      </w:r>
      <w:r>
        <w:rPr>
          <w:rStyle w:val="CdigoHTML"/>
          <w:rFonts w:eastAsia="Calibri"/>
        </w:rPr>
        <w:t>PATH</w:t>
      </w:r>
      <w:r>
        <w:t>.</w:t>
      </w:r>
    </w:p>
    <w:p w14:paraId="59E5810B" w14:textId="77777777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Solo permite ejecutar Git desde Git </w:t>
      </w:r>
      <w:proofErr w:type="spellStart"/>
      <w:r>
        <w:t>Bash</w:t>
      </w:r>
      <w:proofErr w:type="spellEnd"/>
      <w:r>
        <w:t>.</w:t>
      </w:r>
    </w:p>
    <w:p w14:paraId="54946168" w14:textId="77777777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>Es la opción más segura, ya que evita conflictos con el sistema.</w:t>
      </w:r>
    </w:p>
    <w:p w14:paraId="5B69A786" w14:textId="77777777" w:rsidR="00425630" w:rsidRPr="0097016F" w:rsidRDefault="00425630" w:rsidP="00425630">
      <w:pPr>
        <w:pStyle w:val="NormalWeb"/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lang w:val="en-US"/>
        </w:rPr>
      </w:pPr>
      <w:r w:rsidRPr="0097016F">
        <w:rPr>
          <w:rStyle w:val="Textoennegrita"/>
          <w:lang w:val="en-US"/>
        </w:rPr>
        <w:t>Git from the command line and also from 3rd-party software (</w:t>
      </w:r>
      <w:proofErr w:type="spellStart"/>
      <w:r w:rsidRPr="0097016F">
        <w:rPr>
          <w:rStyle w:val="Textoennegrita"/>
          <w:lang w:val="en-US"/>
        </w:rPr>
        <w:t>Recomendada</w:t>
      </w:r>
      <w:proofErr w:type="spellEnd"/>
      <w:r w:rsidRPr="0097016F">
        <w:rPr>
          <w:rStyle w:val="Textoennegrita"/>
          <w:lang w:val="en-US"/>
        </w:rPr>
        <w:t>)</w:t>
      </w:r>
    </w:p>
    <w:p w14:paraId="7F4CAA39" w14:textId="77777777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Agrega algunos elementos mínimos de Git a </w:t>
      </w:r>
      <w:r>
        <w:rPr>
          <w:rStyle w:val="CdigoHTML"/>
          <w:rFonts w:eastAsia="Calibri"/>
        </w:rPr>
        <w:t>PATH</w:t>
      </w:r>
      <w:r>
        <w:t>.</w:t>
      </w:r>
    </w:p>
    <w:p w14:paraId="3B2B5826" w14:textId="77777777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Permite usar Git desde Git </w:t>
      </w:r>
      <w:proofErr w:type="spellStart"/>
      <w:r>
        <w:t>Bash</w:t>
      </w:r>
      <w:proofErr w:type="spellEnd"/>
      <w:r>
        <w:t>, el Símbolo del sistema (CMD), PowerShell y otros programas que lo requieran.</w:t>
      </w:r>
    </w:p>
    <w:p w14:paraId="08E184FF" w14:textId="77777777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>No añade herramientas Unix adicionales, reduciendo posibles conflictos con Windows.</w:t>
      </w:r>
    </w:p>
    <w:p w14:paraId="4EB7E049" w14:textId="77777777" w:rsidR="00425630" w:rsidRPr="0097016F" w:rsidRDefault="00425630" w:rsidP="00425630">
      <w:pPr>
        <w:pStyle w:val="NormalWeb"/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lang w:val="en-US"/>
        </w:rPr>
      </w:pPr>
      <w:r w:rsidRPr="0097016F">
        <w:rPr>
          <w:rStyle w:val="Textoennegrita"/>
          <w:lang w:val="en-US"/>
        </w:rPr>
        <w:t>Use Git and optional Unix tools from the Command Prompt</w:t>
      </w:r>
    </w:p>
    <w:p w14:paraId="7F242C74" w14:textId="77777777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Agrega Git y herramientas Unix adicionales a </w:t>
      </w:r>
      <w:r>
        <w:rPr>
          <w:rStyle w:val="CdigoHTML"/>
          <w:rFonts w:eastAsia="Calibri"/>
        </w:rPr>
        <w:t>PATH</w:t>
      </w:r>
      <w:r>
        <w:t>.</w:t>
      </w:r>
    </w:p>
    <w:p w14:paraId="29CA5979" w14:textId="77777777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Puede generar conflictos con herramientas nativas de Windows como </w:t>
      </w:r>
      <w:proofErr w:type="spellStart"/>
      <w:r>
        <w:rPr>
          <w:rStyle w:val="CdigoHTML"/>
          <w:rFonts w:eastAsia="Calibri"/>
        </w:rPr>
        <w:t>find</w:t>
      </w:r>
      <w:proofErr w:type="spellEnd"/>
      <w:r>
        <w:t xml:space="preserve"> y </w:t>
      </w:r>
      <w:proofErr w:type="spellStart"/>
      <w:r>
        <w:rPr>
          <w:rStyle w:val="CdigoHTML"/>
          <w:rFonts w:eastAsia="Calibri"/>
        </w:rPr>
        <w:t>sort</w:t>
      </w:r>
      <w:proofErr w:type="spellEnd"/>
      <w:r>
        <w:t>.</w:t>
      </w:r>
    </w:p>
    <w:p w14:paraId="52D75032" w14:textId="692DC99F" w:rsidR="00425630" w:rsidRDefault="00425630" w:rsidP="00425630">
      <w:pPr>
        <w:numPr>
          <w:ilvl w:val="1"/>
          <w:numId w:val="19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>Solo se recomienda si se comprende el impacto de esta elección.</w:t>
      </w:r>
    </w:p>
    <w:p w14:paraId="1C9CD0E0" w14:textId="77777777" w:rsidR="00425630" w:rsidRDefault="00425630">
      <w:pPr>
        <w:spacing w:after="0" w:line="240" w:lineRule="auto"/>
      </w:pPr>
      <w:r>
        <w:br w:type="page"/>
      </w:r>
    </w:p>
    <w:p w14:paraId="5894BAFD" w14:textId="77777777" w:rsidR="001728CD" w:rsidRDefault="001728CD" w:rsidP="001728CD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</w:p>
    <w:p w14:paraId="4705DB5F" w14:textId="7414AF44" w:rsidR="00425630" w:rsidRDefault="00B8278F" w:rsidP="00425630">
      <w:pPr>
        <w:pStyle w:val="Prrafodelista"/>
        <w:numPr>
          <w:ilvl w:val="0"/>
          <w:numId w:val="19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Elegir </w:t>
      </w:r>
      <w:r w:rsidR="001728CD">
        <w:rPr>
          <w:rFonts w:eastAsia="Arial" w:cs="Calibri"/>
          <w:bCs/>
        </w:rPr>
        <w:t xml:space="preserve">protocolo de </w:t>
      </w:r>
      <w:proofErr w:type="spellStart"/>
      <w:r w:rsidR="001728CD">
        <w:rPr>
          <w:rFonts w:eastAsia="Arial" w:cs="Calibri"/>
          <w:bCs/>
        </w:rPr>
        <w:t>comunicacion</w:t>
      </w:r>
      <w:proofErr w:type="spellEnd"/>
    </w:p>
    <w:p w14:paraId="76561F69" w14:textId="2177659C" w:rsidR="00425630" w:rsidRDefault="00425630" w:rsidP="00425630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  <w:r w:rsidRPr="00425630">
        <w:rPr>
          <w:rFonts w:eastAsia="Arial" w:cs="Calibri"/>
          <w:bCs/>
          <w:noProof/>
        </w:rPr>
        <w:drawing>
          <wp:inline distT="0" distB="0" distL="0" distR="0" wp14:anchorId="059A20B4" wp14:editId="0E213376">
            <wp:extent cx="3495675" cy="274559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9074" cy="27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DC26" w14:textId="77777777" w:rsidR="006B260B" w:rsidRDefault="006B260B" w:rsidP="00425630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</w:p>
    <w:p w14:paraId="5541E033" w14:textId="77777777" w:rsidR="00BF2161" w:rsidRDefault="00BF2161" w:rsidP="001728CD">
      <w:pPr>
        <w:pStyle w:val="NormalWeb"/>
        <w:ind w:left="708"/>
      </w:pPr>
      <w:r>
        <w:t xml:space="preserve">Esta ventana de configuración permite elegir qué </w:t>
      </w:r>
      <w:commentRangeStart w:id="0"/>
      <w:r w:rsidRPr="004D42FD">
        <w:rPr>
          <w:color w:val="002060"/>
        </w:rPr>
        <w:t>cliente SSH (</w:t>
      </w:r>
      <w:proofErr w:type="spellStart"/>
      <w:r w:rsidRPr="004D42FD">
        <w:rPr>
          <w:color w:val="002060"/>
        </w:rPr>
        <w:t>Secure</w:t>
      </w:r>
      <w:proofErr w:type="spellEnd"/>
      <w:r w:rsidRPr="004D42FD">
        <w:rPr>
          <w:color w:val="002060"/>
        </w:rPr>
        <w:t xml:space="preserve"> Shell)</w:t>
      </w:r>
      <w:commentRangeEnd w:id="0"/>
      <w:r w:rsidRPr="004D42FD">
        <w:rPr>
          <w:rStyle w:val="Refdecomentario"/>
          <w:rFonts w:ascii="Calibri" w:eastAsia="Calibri" w:hAnsi="Calibri"/>
          <w:color w:val="002060"/>
          <w:lang w:eastAsia="en-US"/>
        </w:rPr>
        <w:commentReference w:id="0"/>
      </w:r>
      <w:r>
        <w:t xml:space="preserve"> usará Git para operaciones remotas (por ejemplo, clonar repositorios privados o hacer </w:t>
      </w:r>
      <w:proofErr w:type="spellStart"/>
      <w:r>
        <w:rPr>
          <w:rStyle w:val="CdigoHTML"/>
          <w:rFonts w:eastAsiaTheme="minorEastAsia"/>
        </w:rPr>
        <w:t>push</w:t>
      </w:r>
      <w:proofErr w:type="spellEnd"/>
      <w:r>
        <w:t xml:space="preserve"> a servidores remotos mediante SSH).</w:t>
      </w:r>
    </w:p>
    <w:p w14:paraId="5B42DA18" w14:textId="77777777" w:rsidR="00BF2161" w:rsidRDefault="00BF2161" w:rsidP="00BF2161">
      <w:pPr>
        <w:pStyle w:val="NormalWeb"/>
        <w:numPr>
          <w:ilvl w:val="0"/>
          <w:numId w:val="20"/>
        </w:numPr>
        <w:tabs>
          <w:tab w:val="clear" w:pos="720"/>
          <w:tab w:val="num" w:pos="1428"/>
        </w:tabs>
        <w:ind w:left="1428"/>
      </w:pPr>
      <w:r>
        <w:rPr>
          <w:rStyle w:val="Textoennegrita"/>
        </w:rPr>
        <w:t xml:space="preserve">Use </w:t>
      </w:r>
      <w:proofErr w:type="spellStart"/>
      <w:r>
        <w:rPr>
          <w:rStyle w:val="Textoennegrita"/>
        </w:rPr>
        <w:t>bundled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OpenSSH</w:t>
      </w:r>
      <w:proofErr w:type="spellEnd"/>
      <w:r>
        <w:t xml:space="preserve"> </w:t>
      </w:r>
      <w:r>
        <w:rPr>
          <w:rStyle w:val="nfasis"/>
        </w:rPr>
        <w:t>(opción predeterminada)</w:t>
      </w:r>
    </w:p>
    <w:p w14:paraId="2EB5B531" w14:textId="77777777" w:rsidR="00BF2161" w:rsidRDefault="00BF2161" w:rsidP="00BF2161">
      <w:pPr>
        <w:numPr>
          <w:ilvl w:val="1"/>
          <w:numId w:val="20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Usa la versión de </w:t>
      </w:r>
      <w:r>
        <w:rPr>
          <w:rStyle w:val="CdigoHTML"/>
          <w:rFonts w:eastAsia="Calibri"/>
        </w:rPr>
        <w:t>ssh.exe</w:t>
      </w:r>
      <w:r>
        <w:t xml:space="preserve"> que viene integrada con Git.</w:t>
      </w:r>
    </w:p>
    <w:p w14:paraId="3E3E71A6" w14:textId="2C743AB8" w:rsidR="00BF2161" w:rsidRDefault="00BF2161" w:rsidP="00BF2161">
      <w:pPr>
        <w:numPr>
          <w:ilvl w:val="1"/>
          <w:numId w:val="20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>Es una opción más segura y garantiza compatibilidad sin configuraciones adicionales.</w:t>
      </w:r>
    </w:p>
    <w:p w14:paraId="4FB127E1" w14:textId="77777777" w:rsidR="00BF2161" w:rsidRDefault="00BF2161" w:rsidP="00BF2161">
      <w:pPr>
        <w:pStyle w:val="NormalWeb"/>
        <w:numPr>
          <w:ilvl w:val="0"/>
          <w:numId w:val="20"/>
        </w:numPr>
        <w:tabs>
          <w:tab w:val="clear" w:pos="720"/>
          <w:tab w:val="num" w:pos="1428"/>
        </w:tabs>
        <w:ind w:left="1428"/>
      </w:pPr>
      <w:r>
        <w:rPr>
          <w:rStyle w:val="Textoennegrita"/>
        </w:rPr>
        <w:t xml:space="preserve">Use </w:t>
      </w:r>
      <w:proofErr w:type="spellStart"/>
      <w:r>
        <w:rPr>
          <w:rStyle w:val="Textoennegrita"/>
        </w:rPr>
        <w:t>external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OpenSSH</w:t>
      </w:r>
      <w:proofErr w:type="spellEnd"/>
      <w:r>
        <w:t xml:space="preserve"> </w:t>
      </w:r>
      <w:r>
        <w:rPr>
          <w:rStyle w:val="nfasis"/>
        </w:rPr>
        <w:t>(nueva opción)</w:t>
      </w:r>
    </w:p>
    <w:p w14:paraId="5A53B768" w14:textId="77777777" w:rsidR="00BF2161" w:rsidRDefault="00BF2161" w:rsidP="00BF2161">
      <w:pPr>
        <w:numPr>
          <w:ilvl w:val="1"/>
          <w:numId w:val="20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Usa una versión externa de </w:t>
      </w:r>
      <w:r>
        <w:rPr>
          <w:rStyle w:val="CdigoHTML"/>
          <w:rFonts w:eastAsia="Calibri"/>
        </w:rPr>
        <w:t>ssh.exe</w:t>
      </w:r>
      <w:r>
        <w:t xml:space="preserve"> que ya esté instalada en el sistema y configurada en la variable </w:t>
      </w:r>
      <w:r>
        <w:rPr>
          <w:rStyle w:val="CdigoHTML"/>
          <w:rFonts w:eastAsia="Calibri"/>
        </w:rPr>
        <w:t>PATH</w:t>
      </w:r>
      <w:r>
        <w:t>.</w:t>
      </w:r>
    </w:p>
    <w:p w14:paraId="58AFF45C" w14:textId="77777777" w:rsidR="00BF2161" w:rsidRDefault="00BF2161" w:rsidP="00BF2161">
      <w:pPr>
        <w:numPr>
          <w:ilvl w:val="1"/>
          <w:numId w:val="20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Git no instalará su propia versión de </w:t>
      </w:r>
      <w:proofErr w:type="spellStart"/>
      <w:r>
        <w:t>OpenSSH</w:t>
      </w:r>
      <w:proofErr w:type="spellEnd"/>
      <w:r>
        <w:t>.</w:t>
      </w:r>
    </w:p>
    <w:p w14:paraId="713E569E" w14:textId="23BD7700" w:rsidR="00BF2161" w:rsidRDefault="00BF2161" w:rsidP="00BF2161">
      <w:pPr>
        <w:numPr>
          <w:ilvl w:val="1"/>
          <w:numId w:val="20"/>
        </w:numPr>
        <w:tabs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Puede ser útil si el usuario prefiere una implementación específica de </w:t>
      </w:r>
      <w:proofErr w:type="spellStart"/>
      <w:r>
        <w:t>OpenSSH</w:t>
      </w:r>
      <w:proofErr w:type="spellEnd"/>
      <w:r>
        <w:t xml:space="preserve"> ya configurada en su sistema.</w:t>
      </w:r>
    </w:p>
    <w:p w14:paraId="368B118B" w14:textId="645EA935" w:rsidR="00F84CEA" w:rsidRDefault="00F84CEA">
      <w:pPr>
        <w:spacing w:after="0" w:line="240" w:lineRule="auto"/>
      </w:pPr>
      <w:r>
        <w:br w:type="page"/>
      </w:r>
    </w:p>
    <w:p w14:paraId="1E8E497F" w14:textId="77777777" w:rsidR="001728CD" w:rsidRDefault="001728CD" w:rsidP="001728CD">
      <w:pPr>
        <w:spacing w:before="100" w:beforeAutospacing="1" w:after="100" w:afterAutospacing="1" w:line="240" w:lineRule="auto"/>
        <w:ind w:left="2148"/>
      </w:pPr>
    </w:p>
    <w:p w14:paraId="6045FD2E" w14:textId="6D582883" w:rsidR="001728CD" w:rsidRDefault="001728CD" w:rsidP="001728CD">
      <w:pPr>
        <w:pStyle w:val="Prrafodelista"/>
        <w:numPr>
          <w:ilvl w:val="0"/>
          <w:numId w:val="2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Elegir protocolo </w:t>
      </w:r>
      <w:r w:rsidR="00F84CEA">
        <w:rPr>
          <w:rFonts w:eastAsia="Arial" w:cs="Calibri"/>
          <w:bCs/>
        </w:rPr>
        <w:t>de seguridad SSL/TS</w:t>
      </w:r>
    </w:p>
    <w:p w14:paraId="6A1711E3" w14:textId="53A64E8C" w:rsidR="00F84CEA" w:rsidRDefault="00F84CEA" w:rsidP="00F84CEA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  <w:r>
        <w:rPr>
          <w:rFonts w:eastAsia="Arial" w:cs="Calibri"/>
          <w:bCs/>
          <w:noProof/>
        </w:rPr>
        <w:drawing>
          <wp:inline distT="0" distB="0" distL="0" distR="0" wp14:anchorId="1D4A7EA2" wp14:editId="40D22144">
            <wp:extent cx="3481218" cy="2743200"/>
            <wp:effectExtent l="0" t="0" r="508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21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C273" w14:textId="77777777" w:rsidR="00F84CEA" w:rsidRPr="00F84CEA" w:rsidRDefault="00F84CEA" w:rsidP="00F84CE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Esta ventana de configuración permite elegir qué biblioteca SSL/TLS usará Git para conexiones HTTPS seguras. SSL/TLS es el protocolo que cifra y protege la comunicación en la web, asegurando que los datos transmitidos no sean interceptados ni modificados.</w:t>
      </w:r>
    </w:p>
    <w:p w14:paraId="20F4B90E" w14:textId="77777777" w:rsidR="00F84CEA" w:rsidRPr="00F84CEA" w:rsidRDefault="00F84CEA" w:rsidP="00F84CE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Opciones disponibles:</w:t>
      </w:r>
    </w:p>
    <w:p w14:paraId="676C0A8D" w14:textId="77777777" w:rsidR="00F84CEA" w:rsidRPr="0097016F" w:rsidRDefault="00F84CEA" w:rsidP="00F84CEA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val="en-US" w:eastAsia="es-CO"/>
        </w:rPr>
      </w:pPr>
      <w:r w:rsidRPr="0097016F">
        <w:rPr>
          <w:rFonts w:ascii="Times New Roman" w:eastAsia="Times New Roman" w:hAnsi="Times New Roman"/>
          <w:b/>
          <w:bCs/>
          <w:sz w:val="24"/>
          <w:szCs w:val="24"/>
          <w:lang w:val="en-US" w:eastAsia="es-CO"/>
        </w:rPr>
        <w:t>Use the OpenSSL library</w:t>
      </w:r>
      <w:r w:rsidRPr="0097016F">
        <w:rPr>
          <w:rFonts w:ascii="Times New Roman" w:eastAsia="Times New Roman" w:hAnsi="Times New Roman"/>
          <w:sz w:val="24"/>
          <w:szCs w:val="24"/>
          <w:lang w:val="en-US" w:eastAsia="es-CO"/>
        </w:rPr>
        <w:t xml:space="preserve"> (Usar OpenSSL)</w:t>
      </w:r>
    </w:p>
    <w:p w14:paraId="36DDB377" w14:textId="77777777" w:rsidR="00F84CEA" w:rsidRPr="00F84CEA" w:rsidRDefault="00F84CEA" w:rsidP="00F84CEA">
      <w:pPr>
        <w:numPr>
          <w:ilvl w:val="1"/>
          <w:numId w:val="2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OpenSSL es una biblioteca de código abierto ampliamente utilizada para manejar conexiones seguras.</w:t>
      </w:r>
    </w:p>
    <w:p w14:paraId="723AB9D0" w14:textId="77777777" w:rsidR="00F84CEA" w:rsidRPr="00F84CEA" w:rsidRDefault="00F84CEA" w:rsidP="00F84CEA">
      <w:pPr>
        <w:numPr>
          <w:ilvl w:val="1"/>
          <w:numId w:val="2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Git validará los certificados de los servidores HTTPS usando un archivo específico (</w:t>
      </w:r>
      <w:r w:rsidRPr="00F84CEA">
        <w:rPr>
          <w:rFonts w:ascii="Courier New" w:eastAsia="Times New Roman" w:hAnsi="Courier New" w:cs="Courier New"/>
          <w:sz w:val="20"/>
          <w:szCs w:val="20"/>
          <w:lang w:eastAsia="es-CO"/>
        </w:rPr>
        <w:t>ca-bundle.crt</w:t>
      </w: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), en lugar de los certificados del sistema operativo.</w:t>
      </w:r>
    </w:p>
    <w:p w14:paraId="51F75BBE" w14:textId="77777777" w:rsidR="00F84CEA" w:rsidRPr="00F84CEA" w:rsidRDefault="00F84CEA" w:rsidP="00F84CEA">
      <w:pPr>
        <w:numPr>
          <w:ilvl w:val="1"/>
          <w:numId w:val="2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Puede ser útil si se requiere una configuración personalizada de certificados.</w:t>
      </w:r>
    </w:p>
    <w:p w14:paraId="1987798B" w14:textId="77777777" w:rsidR="00F84CEA" w:rsidRPr="0097016F" w:rsidRDefault="00F84CEA" w:rsidP="00F84CEA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val="en-US" w:eastAsia="es-CO"/>
        </w:rPr>
      </w:pPr>
      <w:r w:rsidRPr="0097016F">
        <w:rPr>
          <w:rFonts w:ascii="Times New Roman" w:eastAsia="Times New Roman" w:hAnsi="Times New Roman"/>
          <w:b/>
          <w:bCs/>
          <w:sz w:val="24"/>
          <w:szCs w:val="24"/>
          <w:lang w:val="en-US" w:eastAsia="es-CO"/>
        </w:rPr>
        <w:t>Use the native Windows Secure Channel library</w:t>
      </w:r>
      <w:r w:rsidRPr="0097016F">
        <w:rPr>
          <w:rFonts w:ascii="Times New Roman" w:eastAsia="Times New Roman" w:hAnsi="Times New Roman"/>
          <w:sz w:val="24"/>
          <w:szCs w:val="24"/>
          <w:lang w:val="en-US" w:eastAsia="es-CO"/>
        </w:rPr>
        <w:t xml:space="preserve"> (Usar la </w:t>
      </w:r>
      <w:proofErr w:type="spellStart"/>
      <w:r w:rsidRPr="0097016F">
        <w:rPr>
          <w:rFonts w:ascii="Times New Roman" w:eastAsia="Times New Roman" w:hAnsi="Times New Roman"/>
          <w:sz w:val="24"/>
          <w:szCs w:val="24"/>
          <w:lang w:val="en-US" w:eastAsia="es-CO"/>
        </w:rPr>
        <w:t>biblioteca</w:t>
      </w:r>
      <w:proofErr w:type="spellEnd"/>
      <w:r w:rsidRPr="0097016F">
        <w:rPr>
          <w:rFonts w:ascii="Times New Roman" w:eastAsia="Times New Roman" w:hAnsi="Times New Roman"/>
          <w:sz w:val="24"/>
          <w:szCs w:val="24"/>
          <w:lang w:val="en-US" w:eastAsia="es-CO"/>
        </w:rPr>
        <w:t xml:space="preserve"> </w:t>
      </w:r>
      <w:proofErr w:type="spellStart"/>
      <w:r w:rsidRPr="0097016F">
        <w:rPr>
          <w:rFonts w:ascii="Times New Roman" w:eastAsia="Times New Roman" w:hAnsi="Times New Roman"/>
          <w:sz w:val="24"/>
          <w:szCs w:val="24"/>
          <w:lang w:val="en-US" w:eastAsia="es-CO"/>
        </w:rPr>
        <w:t>nativa</w:t>
      </w:r>
      <w:proofErr w:type="spellEnd"/>
      <w:r w:rsidRPr="0097016F">
        <w:rPr>
          <w:rFonts w:ascii="Times New Roman" w:eastAsia="Times New Roman" w:hAnsi="Times New Roman"/>
          <w:sz w:val="24"/>
          <w:szCs w:val="24"/>
          <w:lang w:val="en-US" w:eastAsia="es-CO"/>
        </w:rPr>
        <w:t xml:space="preserve"> de Windows) </w:t>
      </w:r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(</w:t>
      </w:r>
      <w:proofErr w:type="spellStart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opción</w:t>
      </w:r>
      <w:proofErr w:type="spellEnd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 xml:space="preserve"> </w:t>
      </w:r>
      <w:proofErr w:type="spellStart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recomendada</w:t>
      </w:r>
      <w:proofErr w:type="spellEnd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)</w:t>
      </w:r>
    </w:p>
    <w:p w14:paraId="7D4E8416" w14:textId="77777777" w:rsidR="00F84CEA" w:rsidRPr="00F84CEA" w:rsidRDefault="00F84CEA" w:rsidP="00F84CEA">
      <w:pPr>
        <w:numPr>
          <w:ilvl w:val="1"/>
          <w:numId w:val="2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 xml:space="preserve">Git usará los certificados almacenados en el sistema de Windows (Windows </w:t>
      </w:r>
      <w:proofErr w:type="spellStart"/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Certificate</w:t>
      </w:r>
      <w:proofErr w:type="spellEnd"/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 xml:space="preserve"> Store).</w:t>
      </w:r>
    </w:p>
    <w:p w14:paraId="482E41D8" w14:textId="77777777" w:rsidR="00F84CEA" w:rsidRPr="00F84CEA" w:rsidRDefault="00F84CEA" w:rsidP="00F84CEA">
      <w:pPr>
        <w:numPr>
          <w:ilvl w:val="1"/>
          <w:numId w:val="2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 xml:space="preserve">Permite el uso de certificados internos de una empresa distribuidos por Active </w:t>
      </w:r>
      <w:proofErr w:type="spellStart"/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Directory</w:t>
      </w:r>
      <w:proofErr w:type="spellEnd"/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, facilitando la integración en entornos corporativos.</w:t>
      </w:r>
    </w:p>
    <w:p w14:paraId="31A0CD11" w14:textId="77777777" w:rsidR="00F84CEA" w:rsidRPr="00F84CEA" w:rsidRDefault="00F84CEA" w:rsidP="00F84CEA">
      <w:pPr>
        <w:numPr>
          <w:ilvl w:val="1"/>
          <w:numId w:val="2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F84CEA">
        <w:rPr>
          <w:rFonts w:ascii="Times New Roman" w:eastAsia="Times New Roman" w:hAnsi="Times New Roman"/>
          <w:sz w:val="24"/>
          <w:szCs w:val="24"/>
          <w:lang w:eastAsia="es-CO"/>
        </w:rPr>
        <w:t>Es la opción más conveniente para usuarios de Windows, ya que aprovecha la infraestructura de seguridad del sistema operativo.</w:t>
      </w:r>
    </w:p>
    <w:p w14:paraId="5DC06C61" w14:textId="77777777" w:rsidR="00F84CEA" w:rsidRPr="00F84CEA" w:rsidRDefault="00F84CEA" w:rsidP="00F84CEA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</w:p>
    <w:p w14:paraId="19E10701" w14:textId="77777777" w:rsidR="001728CD" w:rsidRDefault="001728CD" w:rsidP="001728CD">
      <w:pPr>
        <w:spacing w:before="100" w:beforeAutospacing="1" w:after="100" w:afterAutospacing="1" w:line="240" w:lineRule="auto"/>
      </w:pPr>
    </w:p>
    <w:p w14:paraId="6B36CEBD" w14:textId="7C48992C" w:rsidR="00E61264" w:rsidRDefault="00E61264" w:rsidP="00E61264">
      <w:pPr>
        <w:pStyle w:val="Prrafodelista"/>
        <w:numPr>
          <w:ilvl w:val="0"/>
          <w:numId w:val="2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Elegir </w:t>
      </w:r>
      <w:proofErr w:type="spellStart"/>
      <w:r>
        <w:rPr>
          <w:rFonts w:eastAsia="Arial" w:cs="Calibri"/>
          <w:bCs/>
        </w:rPr>
        <w:t>caracter</w:t>
      </w:r>
      <w:proofErr w:type="spellEnd"/>
      <w:r>
        <w:rPr>
          <w:rFonts w:eastAsia="Arial" w:cs="Calibri"/>
          <w:bCs/>
        </w:rPr>
        <w:t xml:space="preserve"> de fin de línea</w:t>
      </w:r>
    </w:p>
    <w:p w14:paraId="082937FB" w14:textId="182B01FC" w:rsidR="00E61264" w:rsidRPr="00E61264" w:rsidRDefault="00E61264" w:rsidP="00E61264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  <w:r w:rsidRPr="00E61264">
        <w:rPr>
          <w:rFonts w:eastAsia="Arial" w:cs="Calibri"/>
          <w:bCs/>
          <w:noProof/>
        </w:rPr>
        <w:drawing>
          <wp:inline distT="0" distB="0" distL="0" distR="0" wp14:anchorId="44F7D8E5" wp14:editId="73489371">
            <wp:extent cx="4801270" cy="375337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E9C6" w14:textId="77777777" w:rsidR="00E61264" w:rsidRPr="00E61264" w:rsidRDefault="00E61264" w:rsidP="00E61264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</w:p>
    <w:p w14:paraId="57BA07B3" w14:textId="77777777" w:rsidR="00E61264" w:rsidRPr="00E61264" w:rsidRDefault="00E61264" w:rsidP="00E6126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Esta ventana configura cómo Git maneja los finales de línea en los archivos de texto. Diferentes sistemas operativos manejan los saltos de línea de manera distinta:</w:t>
      </w:r>
    </w:p>
    <w:p w14:paraId="16C65491" w14:textId="77777777" w:rsidR="00E61264" w:rsidRPr="00E61264" w:rsidRDefault="00E61264" w:rsidP="00E61264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Windows usa CRLF (</w:t>
      </w:r>
      <w:r w:rsidRPr="00E6126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\r\n</w:t>
      </w:r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)</w:t>
      </w:r>
    </w:p>
    <w:p w14:paraId="51A6FFCA" w14:textId="77777777" w:rsidR="00E61264" w:rsidRPr="00E61264" w:rsidRDefault="00E61264" w:rsidP="00E61264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Unix/Linux/macOS usan LF (</w:t>
      </w:r>
      <w:r w:rsidRPr="00E6126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\n</w:t>
      </w:r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)</w:t>
      </w:r>
    </w:p>
    <w:p w14:paraId="0EAFBC4E" w14:textId="77777777" w:rsidR="00E61264" w:rsidRPr="00E61264" w:rsidRDefault="00E61264" w:rsidP="00E6126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Esto puede causar problemas en proyectos compartidos entre diferentes sistemas operativos. Git ofrece tres opciones:</w:t>
      </w:r>
    </w:p>
    <w:p w14:paraId="06D7C099" w14:textId="77777777" w:rsidR="00E61264" w:rsidRPr="0097016F" w:rsidRDefault="00E61264" w:rsidP="00E61264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val="en-US" w:eastAsia="es-CO"/>
        </w:rPr>
      </w:pPr>
      <w:r w:rsidRPr="0097016F">
        <w:rPr>
          <w:rFonts w:ascii="Times New Roman" w:eastAsia="Times New Roman" w:hAnsi="Times New Roman"/>
          <w:b/>
          <w:bCs/>
          <w:sz w:val="24"/>
          <w:szCs w:val="24"/>
          <w:lang w:val="en-US" w:eastAsia="es-CO"/>
        </w:rPr>
        <w:t>Checkout Windows-style, commit Unix-style line endings</w:t>
      </w:r>
      <w:r w:rsidRPr="0097016F">
        <w:rPr>
          <w:rFonts w:ascii="Times New Roman" w:eastAsia="Times New Roman" w:hAnsi="Times New Roman"/>
          <w:sz w:val="24"/>
          <w:szCs w:val="24"/>
          <w:lang w:val="en-US" w:eastAsia="es-CO"/>
        </w:rPr>
        <w:t xml:space="preserve"> </w:t>
      </w:r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(</w:t>
      </w:r>
      <w:proofErr w:type="spellStart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recomendada</w:t>
      </w:r>
      <w:proofErr w:type="spellEnd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 xml:space="preserve"> </w:t>
      </w:r>
      <w:proofErr w:type="gramStart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para Windows</w:t>
      </w:r>
      <w:proofErr w:type="gramEnd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)</w:t>
      </w:r>
    </w:p>
    <w:p w14:paraId="1E047345" w14:textId="77777777" w:rsidR="00E61264" w:rsidRPr="00E61264" w:rsidRDefault="00E61264" w:rsidP="00E61264">
      <w:pPr>
        <w:numPr>
          <w:ilvl w:val="1"/>
          <w:numId w:val="2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Al extraer (</w:t>
      </w:r>
      <w:proofErr w:type="spellStart"/>
      <w:r w:rsidRPr="00E61264">
        <w:rPr>
          <w:rFonts w:ascii="Courier New" w:eastAsia="Times New Roman" w:hAnsi="Courier New" w:cs="Courier New"/>
          <w:sz w:val="20"/>
          <w:szCs w:val="20"/>
          <w:lang w:eastAsia="es-CO"/>
        </w:rPr>
        <w:t>checkout</w:t>
      </w:r>
      <w:proofErr w:type="spellEnd"/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) archivos en Windows, Git convierte los saltos de línea de Unix (LF) a Windows (CRLF).</w:t>
      </w:r>
    </w:p>
    <w:p w14:paraId="2BC6CEB2" w14:textId="77777777" w:rsidR="00E61264" w:rsidRPr="00E61264" w:rsidRDefault="00E61264" w:rsidP="00E61264">
      <w:pPr>
        <w:numPr>
          <w:ilvl w:val="1"/>
          <w:numId w:val="2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Al guardar (</w:t>
      </w:r>
      <w:r w:rsidRPr="00E61264">
        <w:rPr>
          <w:rFonts w:ascii="Courier New" w:eastAsia="Times New Roman" w:hAnsi="Courier New" w:cs="Courier New"/>
          <w:sz w:val="20"/>
          <w:szCs w:val="20"/>
          <w:lang w:eastAsia="es-CO"/>
        </w:rPr>
        <w:t>commit</w:t>
      </w: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) archivos, convierte los saltos de línea de Windows (CRLF) a Unix (LF).</w:t>
      </w:r>
    </w:p>
    <w:p w14:paraId="04F45816" w14:textId="77777777" w:rsidR="00E61264" w:rsidRPr="00E61264" w:rsidRDefault="00E61264" w:rsidP="00E61264">
      <w:pPr>
        <w:numPr>
          <w:ilvl w:val="1"/>
          <w:numId w:val="2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Es ideal para proyectos multiplataforma, asegurando que los archivos en el repositorio siempre usen el estándar Unix.</w:t>
      </w:r>
    </w:p>
    <w:p w14:paraId="2CE3FA2B" w14:textId="77777777" w:rsidR="00E61264" w:rsidRPr="0097016F" w:rsidRDefault="00E61264" w:rsidP="00E61264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val="en-US" w:eastAsia="es-CO"/>
        </w:rPr>
      </w:pPr>
      <w:r w:rsidRPr="0097016F">
        <w:rPr>
          <w:rFonts w:ascii="Times New Roman" w:eastAsia="Times New Roman" w:hAnsi="Times New Roman"/>
          <w:b/>
          <w:bCs/>
          <w:sz w:val="24"/>
          <w:szCs w:val="24"/>
          <w:lang w:val="en-US" w:eastAsia="es-CO"/>
        </w:rPr>
        <w:lastRenderedPageBreak/>
        <w:t>Checkout as-is, commit Unix-style line endings</w:t>
      </w:r>
      <w:r w:rsidRPr="0097016F">
        <w:rPr>
          <w:rFonts w:ascii="Times New Roman" w:eastAsia="Times New Roman" w:hAnsi="Times New Roman"/>
          <w:sz w:val="24"/>
          <w:szCs w:val="24"/>
          <w:lang w:val="en-US" w:eastAsia="es-CO"/>
        </w:rPr>
        <w:t xml:space="preserve"> </w:t>
      </w:r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(</w:t>
      </w:r>
      <w:proofErr w:type="spellStart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recomendada</w:t>
      </w:r>
      <w:proofErr w:type="spellEnd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 xml:space="preserve"> </w:t>
      </w:r>
      <w:proofErr w:type="gramStart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para Unix</w:t>
      </w:r>
      <w:proofErr w:type="gramEnd"/>
      <w:r w:rsidRPr="0097016F">
        <w:rPr>
          <w:rFonts w:ascii="Times New Roman" w:eastAsia="Times New Roman" w:hAnsi="Times New Roman"/>
          <w:i/>
          <w:iCs/>
          <w:sz w:val="24"/>
          <w:szCs w:val="24"/>
          <w:lang w:val="en-US" w:eastAsia="es-CO"/>
        </w:rPr>
        <w:t>/Linux/macOS)</w:t>
      </w:r>
    </w:p>
    <w:p w14:paraId="4101039C" w14:textId="77777777" w:rsidR="00E61264" w:rsidRPr="00E61264" w:rsidRDefault="00E61264" w:rsidP="00E61264">
      <w:pPr>
        <w:numPr>
          <w:ilvl w:val="1"/>
          <w:numId w:val="2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Git no convierte los archivos al extraer (</w:t>
      </w:r>
      <w:proofErr w:type="spellStart"/>
      <w:r w:rsidRPr="00E61264">
        <w:rPr>
          <w:rFonts w:ascii="Courier New" w:eastAsia="Times New Roman" w:hAnsi="Courier New" w:cs="Courier New"/>
          <w:sz w:val="20"/>
          <w:szCs w:val="20"/>
          <w:lang w:eastAsia="es-CO"/>
        </w:rPr>
        <w:t>checkout</w:t>
      </w:r>
      <w:proofErr w:type="spellEnd"/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).</w:t>
      </w:r>
    </w:p>
    <w:p w14:paraId="5EF45628" w14:textId="77777777" w:rsidR="00E61264" w:rsidRPr="00E61264" w:rsidRDefault="00E61264" w:rsidP="00E61264">
      <w:pPr>
        <w:numPr>
          <w:ilvl w:val="1"/>
          <w:numId w:val="2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Al guardar (</w:t>
      </w:r>
      <w:r w:rsidRPr="00E61264">
        <w:rPr>
          <w:rFonts w:ascii="Courier New" w:eastAsia="Times New Roman" w:hAnsi="Courier New" w:cs="Courier New"/>
          <w:sz w:val="20"/>
          <w:szCs w:val="20"/>
          <w:lang w:eastAsia="es-CO"/>
        </w:rPr>
        <w:t>commit</w:t>
      </w: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), convierte los saltos de línea CRLF a LF.</w:t>
      </w:r>
    </w:p>
    <w:p w14:paraId="5E9A183E" w14:textId="77777777" w:rsidR="00E61264" w:rsidRPr="00E61264" w:rsidRDefault="00E61264" w:rsidP="00E61264">
      <w:pPr>
        <w:numPr>
          <w:ilvl w:val="1"/>
          <w:numId w:val="2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Adecuado para desarrolladores que trabajan en Unix/</w:t>
      </w:r>
      <w:proofErr w:type="gramStart"/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Linux</w:t>
      </w:r>
      <w:proofErr w:type="gramEnd"/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 xml:space="preserve"> pero colaboran con usuarios de Windows.</w:t>
      </w:r>
    </w:p>
    <w:p w14:paraId="58A0E8F3" w14:textId="77777777" w:rsidR="00E61264" w:rsidRPr="00E61264" w:rsidRDefault="00E61264" w:rsidP="00E61264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eastAsia="es-CO"/>
        </w:rPr>
      </w:pPr>
      <w:proofErr w:type="spellStart"/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Checkout</w:t>
      </w:r>
      <w:proofErr w:type="spellEnd"/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as-</w:t>
      </w:r>
      <w:proofErr w:type="spellStart"/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is</w:t>
      </w:r>
      <w:proofErr w:type="spellEnd"/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, commit as-</w:t>
      </w:r>
      <w:proofErr w:type="spellStart"/>
      <w:r w:rsidRPr="00E6126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is</w:t>
      </w:r>
      <w:proofErr w:type="spellEnd"/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 xml:space="preserve"> </w:t>
      </w:r>
      <w:r w:rsidRPr="00E61264">
        <w:rPr>
          <w:rFonts w:ascii="Times New Roman" w:eastAsia="Times New Roman" w:hAnsi="Times New Roman"/>
          <w:i/>
          <w:iCs/>
          <w:sz w:val="24"/>
          <w:szCs w:val="24"/>
          <w:lang w:eastAsia="es-CO"/>
        </w:rPr>
        <w:t>(no recomendado para proyectos multiplataforma)</w:t>
      </w:r>
    </w:p>
    <w:p w14:paraId="301597BB" w14:textId="77777777" w:rsidR="00E61264" w:rsidRPr="00E61264" w:rsidRDefault="00E61264" w:rsidP="00E61264">
      <w:pPr>
        <w:numPr>
          <w:ilvl w:val="1"/>
          <w:numId w:val="2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Git no realiza ninguna conversión.</w:t>
      </w:r>
    </w:p>
    <w:p w14:paraId="476AB886" w14:textId="77777777" w:rsidR="00E61264" w:rsidRPr="00E61264" w:rsidRDefault="00E61264" w:rsidP="00E61264">
      <w:pPr>
        <w:numPr>
          <w:ilvl w:val="1"/>
          <w:numId w:val="2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Puede causar inconsistencias si los desarrolladores usan diferentes sistemas operativos.</w:t>
      </w:r>
    </w:p>
    <w:p w14:paraId="6435D37B" w14:textId="763B51FE" w:rsidR="00E61264" w:rsidRDefault="00E61264" w:rsidP="00E6126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E61264">
        <w:rPr>
          <w:rFonts w:ascii="Times New Roman" w:eastAsia="Times New Roman" w:hAnsi="Times New Roman"/>
          <w:sz w:val="24"/>
          <w:szCs w:val="24"/>
          <w:lang w:eastAsia="es-CO"/>
        </w:rPr>
        <w:t>En proyectos colaborativos entre Windows y Unix, la primera opción es la mejor para evitar problemas con los finales de línea.</w:t>
      </w:r>
    </w:p>
    <w:p w14:paraId="5CC57874" w14:textId="1EAAEBA9" w:rsidR="00E61264" w:rsidRDefault="00E61264" w:rsidP="00E6126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36A50166" w14:textId="4566711C" w:rsidR="00E61264" w:rsidRDefault="00E61264" w:rsidP="00E61264">
      <w:pPr>
        <w:pStyle w:val="Prrafodelista"/>
        <w:numPr>
          <w:ilvl w:val="0"/>
          <w:numId w:val="2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Elegir terminal</w:t>
      </w:r>
    </w:p>
    <w:p w14:paraId="060E2215" w14:textId="77777777" w:rsidR="00E61264" w:rsidRDefault="00E61264" w:rsidP="00E61264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</w:p>
    <w:p w14:paraId="5D634732" w14:textId="673E2A1C" w:rsidR="00E61264" w:rsidRDefault="00E61264" w:rsidP="00E61264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  <w:r w:rsidRPr="00E61264">
        <w:rPr>
          <w:rFonts w:eastAsia="Arial" w:cs="Calibri"/>
          <w:bCs/>
          <w:noProof/>
        </w:rPr>
        <w:drawing>
          <wp:inline distT="0" distB="0" distL="0" distR="0" wp14:anchorId="0B96ED1B" wp14:editId="1B130D19">
            <wp:extent cx="3339871" cy="26193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2789" cy="26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7400" w14:textId="44EA3440" w:rsidR="00E61264" w:rsidRDefault="00E61264" w:rsidP="00E61264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</w:p>
    <w:p w14:paraId="5E5B135E" w14:textId="77777777" w:rsidR="00E61264" w:rsidRDefault="00E61264" w:rsidP="00E61264">
      <w:pPr>
        <w:pStyle w:val="NormalWeb"/>
        <w:ind w:left="708"/>
      </w:pPr>
      <w:r>
        <w:t xml:space="preserve">Esta ventana permite elegir qué terminal se usará para ejecutar </w:t>
      </w:r>
      <w:r>
        <w:rPr>
          <w:rStyle w:val="Textoennegrita"/>
        </w:rPr>
        <w:t xml:space="preserve">Git </w:t>
      </w:r>
      <w:proofErr w:type="spellStart"/>
      <w:r>
        <w:rPr>
          <w:rStyle w:val="Textoennegrita"/>
        </w:rPr>
        <w:t>Bash</w:t>
      </w:r>
      <w:proofErr w:type="spellEnd"/>
      <w:r>
        <w:t>. Hay dos opciones:</w:t>
      </w:r>
    </w:p>
    <w:p w14:paraId="6702DBEE" w14:textId="77777777" w:rsidR="00E61264" w:rsidRDefault="00E61264" w:rsidP="00E61264">
      <w:pPr>
        <w:pStyle w:val="NormalWeb"/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proofErr w:type="spellStart"/>
      <w:r>
        <w:rPr>
          <w:rStyle w:val="Textoennegrita"/>
        </w:rPr>
        <w:t>MinTTY</w:t>
      </w:r>
      <w:proofErr w:type="spellEnd"/>
      <w:r>
        <w:rPr>
          <w:rStyle w:val="Textoennegrita"/>
        </w:rPr>
        <w:t xml:space="preserve"> (opción predeterminada)</w:t>
      </w:r>
    </w:p>
    <w:p w14:paraId="73BC310B" w14:textId="77777777" w:rsidR="00E61264" w:rsidRDefault="00E61264" w:rsidP="00E61264">
      <w:pPr>
        <w:numPr>
          <w:ilvl w:val="1"/>
          <w:numId w:val="2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Es el emulador de terminal de </w:t>
      </w:r>
      <w:r>
        <w:rPr>
          <w:rStyle w:val="Textoennegrita"/>
        </w:rPr>
        <w:t>MSYS2</w:t>
      </w:r>
      <w:r>
        <w:t xml:space="preserve"> y se usa por defecto.</w:t>
      </w:r>
    </w:p>
    <w:p w14:paraId="15B26F4E" w14:textId="77777777" w:rsidR="00E61264" w:rsidRDefault="00E61264" w:rsidP="00E61264">
      <w:pPr>
        <w:numPr>
          <w:ilvl w:val="1"/>
          <w:numId w:val="2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Tiene una ventana </w:t>
      </w:r>
      <w:proofErr w:type="spellStart"/>
      <w:r>
        <w:rPr>
          <w:rStyle w:val="Textoennegrita"/>
        </w:rPr>
        <w:t>redimensionable</w:t>
      </w:r>
      <w:proofErr w:type="spellEnd"/>
      <w:r>
        <w:t xml:space="preserve">, permite selecciones de texto no rectangulares y usa una fuente </w:t>
      </w:r>
      <w:r>
        <w:rPr>
          <w:rStyle w:val="Textoennegrita"/>
        </w:rPr>
        <w:t>Unicode</w:t>
      </w:r>
      <w:r>
        <w:t>.</w:t>
      </w:r>
    </w:p>
    <w:p w14:paraId="7964C3FF" w14:textId="77777777" w:rsidR="00E61264" w:rsidRDefault="00E61264" w:rsidP="00E61264">
      <w:pPr>
        <w:numPr>
          <w:ilvl w:val="1"/>
          <w:numId w:val="2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Sin embargo, los programas de consola de Windows (como Python interactivo) requieren ejecutarse con </w:t>
      </w:r>
      <w:proofErr w:type="spellStart"/>
      <w:r>
        <w:rPr>
          <w:rStyle w:val="CdigoHTML"/>
          <w:rFonts w:eastAsia="Calibri"/>
        </w:rPr>
        <w:t>winpty</w:t>
      </w:r>
      <w:proofErr w:type="spellEnd"/>
      <w:r>
        <w:t xml:space="preserve"> para funcionar correctamente.</w:t>
      </w:r>
    </w:p>
    <w:p w14:paraId="29C0047A" w14:textId="77777777" w:rsidR="00E61264" w:rsidRDefault="00E61264" w:rsidP="00E61264">
      <w:pPr>
        <w:numPr>
          <w:ilvl w:val="1"/>
          <w:numId w:val="2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lastRenderedPageBreak/>
        <w:t>Es una mejor opción si prefieres una experiencia de terminal más moderna y flexible.</w:t>
      </w:r>
    </w:p>
    <w:p w14:paraId="46787318" w14:textId="77777777" w:rsidR="00E61264" w:rsidRDefault="00E61264" w:rsidP="00E61264">
      <w:pPr>
        <w:pStyle w:val="NormalWeb"/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r>
        <w:rPr>
          <w:rStyle w:val="Textoennegrita"/>
        </w:rPr>
        <w:t>Consola de Windows (</w:t>
      </w:r>
      <w:r>
        <w:rPr>
          <w:rStyle w:val="CdigoHTML"/>
          <w:rFonts w:eastAsiaTheme="minorEastAsia"/>
          <w:b/>
          <w:bCs/>
        </w:rPr>
        <w:t>cmd.exe</w:t>
      </w:r>
      <w:r>
        <w:rPr>
          <w:rStyle w:val="Textoennegrita"/>
        </w:rPr>
        <w:t>)</w:t>
      </w:r>
    </w:p>
    <w:p w14:paraId="15E43118" w14:textId="77777777" w:rsidR="00E61264" w:rsidRDefault="00E61264" w:rsidP="00E61264">
      <w:pPr>
        <w:numPr>
          <w:ilvl w:val="1"/>
          <w:numId w:val="2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>Usa la ventana de consola predeterminada de Windows.</w:t>
      </w:r>
    </w:p>
    <w:p w14:paraId="6E3C233B" w14:textId="77777777" w:rsidR="00E61264" w:rsidRDefault="00E61264" w:rsidP="00E61264">
      <w:pPr>
        <w:numPr>
          <w:ilvl w:val="1"/>
          <w:numId w:val="2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Compatible con programas Win32 como </w:t>
      </w:r>
      <w:r>
        <w:rPr>
          <w:rStyle w:val="Textoennegrita"/>
        </w:rPr>
        <w:t>Python</w:t>
      </w:r>
      <w:r>
        <w:t xml:space="preserve"> o </w:t>
      </w:r>
      <w:r>
        <w:rPr>
          <w:rStyle w:val="Textoennegrita"/>
        </w:rPr>
        <w:t>Node.js</w:t>
      </w:r>
      <w:r>
        <w:t xml:space="preserve"> sin necesidad de configuraciones adicionales.</w:t>
      </w:r>
    </w:p>
    <w:p w14:paraId="40C7AC7B" w14:textId="21BB5B03" w:rsidR="00E61264" w:rsidRDefault="00E61264" w:rsidP="00E61264">
      <w:pPr>
        <w:numPr>
          <w:ilvl w:val="1"/>
          <w:numId w:val="2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Tiene un </w:t>
      </w:r>
      <w:proofErr w:type="spellStart"/>
      <w:r>
        <w:rPr>
          <w:rStyle w:val="Textoennegrita"/>
        </w:rPr>
        <w:t>scroll</w:t>
      </w:r>
      <w:proofErr w:type="spellEnd"/>
      <w:r>
        <w:rPr>
          <w:rStyle w:val="Textoennegrita"/>
        </w:rPr>
        <w:t xml:space="preserve"> limitado</w:t>
      </w:r>
      <w:r>
        <w:t xml:space="preserve">, necesita ser configurado para mostrar correctamente caracteres Unicode y, antes de Windows 10, la ventana no era </w:t>
      </w:r>
      <w:proofErr w:type="spellStart"/>
      <w:r>
        <w:t>redimensionable</w:t>
      </w:r>
      <w:proofErr w:type="spellEnd"/>
      <w:r>
        <w:t>.</w:t>
      </w:r>
    </w:p>
    <w:p w14:paraId="2B9F3E7C" w14:textId="77FC1E81" w:rsidR="00E61264" w:rsidRPr="00E61264" w:rsidRDefault="00E61264" w:rsidP="00E61264">
      <w:pPr>
        <w:spacing w:before="100" w:beforeAutospacing="1" w:after="100" w:afterAutospacing="1" w:line="240" w:lineRule="auto"/>
        <w:ind w:left="1068"/>
        <w:rPr>
          <w:b/>
          <w:bCs/>
        </w:rPr>
      </w:pPr>
      <w:r w:rsidRPr="00E61264">
        <w:rPr>
          <w:b/>
          <w:bCs/>
        </w:rPr>
        <w:t>Cual elegir</w:t>
      </w:r>
    </w:p>
    <w:p w14:paraId="4730C4BF" w14:textId="77777777" w:rsidR="00E61264" w:rsidRDefault="00E61264" w:rsidP="00E61264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rPr>
          <w:rStyle w:val="Textoennegrita"/>
        </w:rPr>
        <w:t>Si quieres una experiencia más moderna y flexible</w:t>
      </w:r>
      <w:r>
        <w:t xml:space="preserve"> </w:t>
      </w:r>
      <w:r>
        <w:rPr>
          <w:rFonts w:ascii="Segoe UI Symbol" w:hAnsi="Segoe UI Symbol" w:cs="Segoe UI Symbol"/>
        </w:rPr>
        <w:t>➝</w:t>
      </w:r>
      <w:r>
        <w:t xml:space="preserve"> </w:t>
      </w:r>
      <w:proofErr w:type="spellStart"/>
      <w:r>
        <w:rPr>
          <w:rStyle w:val="Textoennegrita"/>
        </w:rPr>
        <w:t>MinTTY</w:t>
      </w:r>
      <w:proofErr w:type="spellEnd"/>
      <w:r>
        <w:t xml:space="preserve"> (recomendada).</w:t>
      </w:r>
    </w:p>
    <w:p w14:paraId="34F8B9F7" w14:textId="1219A6FC" w:rsidR="00E61264" w:rsidRDefault="00E61264" w:rsidP="00E61264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rPr>
          <w:rStyle w:val="Textoennegrita"/>
        </w:rPr>
        <w:t>Si necesitas compatibilidad con programas de consola de Windows sin configuraciones adicionales</w:t>
      </w:r>
      <w:r>
        <w:t xml:space="preserve"> </w:t>
      </w:r>
      <w:r>
        <w:rPr>
          <w:rFonts w:ascii="Segoe UI Symbol" w:hAnsi="Segoe UI Symbol" w:cs="Segoe UI Symbol"/>
        </w:rPr>
        <w:t>➝</w:t>
      </w:r>
      <w:r>
        <w:t xml:space="preserve"> </w:t>
      </w:r>
      <w:r>
        <w:rPr>
          <w:rStyle w:val="Textoennegrita"/>
        </w:rPr>
        <w:t>cmd.exe</w:t>
      </w:r>
      <w:r>
        <w:t>.</w:t>
      </w:r>
    </w:p>
    <w:p w14:paraId="7D27CEAF" w14:textId="77777777" w:rsidR="002B6D07" w:rsidRDefault="002B6D07" w:rsidP="002B6D07">
      <w:pPr>
        <w:spacing w:before="100" w:beforeAutospacing="1" w:after="100" w:afterAutospacing="1" w:line="240" w:lineRule="auto"/>
        <w:ind w:left="1428"/>
      </w:pPr>
    </w:p>
    <w:p w14:paraId="62E929ED" w14:textId="185FB59B" w:rsidR="002B6D07" w:rsidRPr="002B6D07" w:rsidRDefault="002B6D07" w:rsidP="00AA512C">
      <w:pPr>
        <w:pStyle w:val="Prrafodelista"/>
        <w:numPr>
          <w:ilvl w:val="0"/>
          <w:numId w:val="26"/>
        </w:numPr>
        <w:tabs>
          <w:tab w:val="left" w:pos="4320"/>
          <w:tab w:val="left" w:pos="4485"/>
          <w:tab w:val="left" w:pos="5445"/>
        </w:tabs>
        <w:spacing w:before="100" w:beforeAutospacing="1" w:after="100" w:afterAutospacing="1" w:line="240" w:lineRule="auto"/>
        <w:jc w:val="both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  <w:r>
        <w:rPr>
          <w:rFonts w:eastAsia="Arial" w:cs="Calibri"/>
          <w:bCs/>
        </w:rPr>
        <w:t>C</w:t>
      </w:r>
      <w:r>
        <w:t xml:space="preserve">onfigurar el comportamiento predeterminado del comando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pull</w:t>
      </w:r>
      <w:proofErr w:type="spellEnd"/>
    </w:p>
    <w:p w14:paraId="233A93B4" w14:textId="77777777" w:rsidR="002B6D07" w:rsidRDefault="002B6D07" w:rsidP="002B6D07">
      <w:pPr>
        <w:pStyle w:val="Prrafodelista"/>
      </w:pPr>
    </w:p>
    <w:p w14:paraId="2AC6AF29" w14:textId="6064CBAA" w:rsidR="002B6D07" w:rsidRDefault="002B6D07" w:rsidP="002B6D07">
      <w:pPr>
        <w:tabs>
          <w:tab w:val="left" w:pos="4320"/>
          <w:tab w:val="left" w:pos="4485"/>
          <w:tab w:val="left" w:pos="5445"/>
        </w:tabs>
        <w:spacing w:before="100" w:beforeAutospacing="1" w:after="100" w:afterAutospacing="1" w:line="240" w:lineRule="auto"/>
        <w:ind w:left="708"/>
        <w:jc w:val="both"/>
      </w:pPr>
      <w:r>
        <w:rPr>
          <w:noProof/>
        </w:rPr>
        <w:drawing>
          <wp:inline distT="0" distB="0" distL="0" distR="0" wp14:anchorId="59DA8D4A" wp14:editId="0BCBD433">
            <wp:extent cx="4762500" cy="36957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1F1D" w14:textId="384453A8" w:rsidR="002B6D07" w:rsidRDefault="002B6D07" w:rsidP="002B6D07">
      <w:pPr>
        <w:tabs>
          <w:tab w:val="left" w:pos="4320"/>
          <w:tab w:val="left" w:pos="4485"/>
          <w:tab w:val="left" w:pos="5445"/>
        </w:tabs>
        <w:spacing w:before="100" w:beforeAutospacing="1" w:after="100" w:afterAutospacing="1" w:line="240" w:lineRule="auto"/>
        <w:ind w:left="708"/>
        <w:jc w:val="both"/>
      </w:pPr>
    </w:p>
    <w:p w14:paraId="502A8255" w14:textId="77777777" w:rsidR="008A65BA" w:rsidRDefault="008A65BA" w:rsidP="002B6D07">
      <w:pPr>
        <w:pStyle w:val="NormalWeb"/>
        <w:ind w:left="708"/>
      </w:pPr>
    </w:p>
    <w:p w14:paraId="11BE6CC2" w14:textId="77777777" w:rsidR="008A65BA" w:rsidRDefault="008A65BA" w:rsidP="002B6D07">
      <w:pPr>
        <w:pStyle w:val="NormalWeb"/>
        <w:ind w:left="708"/>
      </w:pPr>
    </w:p>
    <w:p w14:paraId="264E3E0A" w14:textId="09D6D538" w:rsidR="002B6D07" w:rsidRDefault="002B6D07" w:rsidP="002B6D07">
      <w:pPr>
        <w:pStyle w:val="NormalWeb"/>
        <w:ind w:left="708"/>
      </w:pPr>
      <w:r>
        <w:t xml:space="preserve">Esta ventana permite configurar el comportamiento predeterminado del comando </w:t>
      </w:r>
      <w:proofErr w:type="spellStart"/>
      <w:r>
        <w:rPr>
          <w:rStyle w:val="CdigoHTML"/>
          <w:rFonts w:eastAsiaTheme="minorEastAsia"/>
        </w:rPr>
        <w:t>git</w:t>
      </w:r>
      <w:proofErr w:type="spellEnd"/>
      <w:r>
        <w:rPr>
          <w:rStyle w:val="CdigoHTML"/>
          <w:rFonts w:eastAsiaTheme="minorEastAsia"/>
        </w:rPr>
        <w:t xml:space="preserve"> </w:t>
      </w:r>
      <w:proofErr w:type="spellStart"/>
      <w:r>
        <w:rPr>
          <w:rStyle w:val="CdigoHTML"/>
          <w:rFonts w:eastAsiaTheme="minorEastAsia"/>
        </w:rPr>
        <w:t>pull</w:t>
      </w:r>
      <w:proofErr w:type="spellEnd"/>
      <w:r>
        <w:t>. Hay tres opciones:</w:t>
      </w:r>
    </w:p>
    <w:p w14:paraId="22AED2F6" w14:textId="77777777" w:rsidR="002B6D07" w:rsidRPr="0097016F" w:rsidRDefault="002B6D07" w:rsidP="002B6D07">
      <w:pPr>
        <w:pStyle w:val="NormalWeb"/>
        <w:numPr>
          <w:ilvl w:val="0"/>
          <w:numId w:val="27"/>
        </w:numPr>
        <w:tabs>
          <w:tab w:val="clear" w:pos="720"/>
          <w:tab w:val="num" w:pos="1428"/>
        </w:tabs>
        <w:ind w:left="1428"/>
        <w:rPr>
          <w:lang w:val="en-US"/>
        </w:rPr>
      </w:pPr>
      <w:r w:rsidRPr="0097016F">
        <w:rPr>
          <w:rStyle w:val="Textoennegrita"/>
          <w:lang w:val="en-US"/>
        </w:rPr>
        <w:t>Fast-forward or merge (</w:t>
      </w:r>
      <w:proofErr w:type="spellStart"/>
      <w:r w:rsidRPr="0097016F">
        <w:rPr>
          <w:rStyle w:val="Textoennegrita"/>
          <w:lang w:val="en-US"/>
        </w:rPr>
        <w:t>predeterminado</w:t>
      </w:r>
      <w:proofErr w:type="spellEnd"/>
      <w:r w:rsidRPr="0097016F">
        <w:rPr>
          <w:rStyle w:val="Textoennegrita"/>
          <w:lang w:val="en-US"/>
        </w:rPr>
        <w:t>)</w:t>
      </w:r>
    </w:p>
    <w:p w14:paraId="27DFEC3A" w14:textId="77777777" w:rsidR="002B6D07" w:rsidRDefault="002B6D07" w:rsidP="002B6D07">
      <w:pPr>
        <w:numPr>
          <w:ilvl w:val="1"/>
          <w:numId w:val="2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>Si la rama local no tiene cambios propios, Git simplemente avanza (</w:t>
      </w:r>
      <w:proofErr w:type="spellStart"/>
      <w:r>
        <w:rPr>
          <w:rStyle w:val="CdigoHTML"/>
          <w:rFonts w:eastAsia="Calibri"/>
        </w:rPr>
        <w:t>fast</w:t>
      </w:r>
      <w:proofErr w:type="spellEnd"/>
      <w:r>
        <w:rPr>
          <w:rStyle w:val="CdigoHTML"/>
          <w:rFonts w:eastAsia="Calibri"/>
        </w:rPr>
        <w:t>-forward</w:t>
      </w:r>
      <w:r>
        <w:t>).</w:t>
      </w:r>
    </w:p>
    <w:p w14:paraId="54764423" w14:textId="77777777" w:rsidR="002B6D07" w:rsidRDefault="002B6D07" w:rsidP="002B6D07">
      <w:pPr>
        <w:numPr>
          <w:ilvl w:val="1"/>
          <w:numId w:val="2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Si hay cambios locales, Git creará un </w:t>
      </w:r>
      <w:proofErr w:type="spellStart"/>
      <w:r>
        <w:rPr>
          <w:rStyle w:val="Textoennegrita"/>
        </w:rPr>
        <w:t>merge</w:t>
      </w:r>
      <w:proofErr w:type="spellEnd"/>
      <w:r>
        <w:rPr>
          <w:rStyle w:val="Textoennegrita"/>
        </w:rPr>
        <w:t xml:space="preserve"> commit</w:t>
      </w:r>
      <w:r>
        <w:t xml:space="preserve"> para combinar los cambios remotos con los locales.</w:t>
      </w:r>
    </w:p>
    <w:p w14:paraId="5820CF1A" w14:textId="77777777" w:rsidR="002B6D07" w:rsidRDefault="002B6D07" w:rsidP="002B6D07">
      <w:pPr>
        <w:pStyle w:val="NormalWeb"/>
        <w:numPr>
          <w:ilvl w:val="0"/>
          <w:numId w:val="27"/>
        </w:numPr>
        <w:tabs>
          <w:tab w:val="clear" w:pos="720"/>
          <w:tab w:val="num" w:pos="1428"/>
        </w:tabs>
        <w:ind w:left="1428"/>
      </w:pPr>
      <w:r>
        <w:rPr>
          <w:rStyle w:val="Textoennegrita"/>
        </w:rPr>
        <w:t>Rebase</w:t>
      </w:r>
    </w:p>
    <w:p w14:paraId="7DB5F0DB" w14:textId="77777777" w:rsidR="002B6D07" w:rsidRDefault="002B6D07" w:rsidP="002B6D07">
      <w:pPr>
        <w:numPr>
          <w:ilvl w:val="1"/>
          <w:numId w:val="2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En lugar de hacer un </w:t>
      </w:r>
      <w:proofErr w:type="spellStart"/>
      <w:r>
        <w:rPr>
          <w:rStyle w:val="Textoennegrita"/>
        </w:rPr>
        <w:t>merge</w:t>
      </w:r>
      <w:proofErr w:type="spellEnd"/>
      <w:r>
        <w:rPr>
          <w:rStyle w:val="Textoennegrita"/>
        </w:rPr>
        <w:t xml:space="preserve"> commit</w:t>
      </w:r>
      <w:r>
        <w:t>, Git aplicará los cambios locales sobre la versión más reciente de la rama remota.</w:t>
      </w:r>
    </w:p>
    <w:p w14:paraId="47E60EA6" w14:textId="77777777" w:rsidR="002B6D07" w:rsidRDefault="002B6D07" w:rsidP="002B6D07">
      <w:pPr>
        <w:numPr>
          <w:ilvl w:val="1"/>
          <w:numId w:val="2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Esto mantiene un historial más </w:t>
      </w:r>
      <w:r>
        <w:rPr>
          <w:rStyle w:val="Textoennegrita"/>
        </w:rPr>
        <w:t>lineal</w:t>
      </w:r>
      <w:r>
        <w:t xml:space="preserve"> y evita </w:t>
      </w:r>
      <w:proofErr w:type="spellStart"/>
      <w:r>
        <w:t>commits</w:t>
      </w:r>
      <w:proofErr w:type="spellEnd"/>
      <w:r>
        <w:t xml:space="preserve"> de fusión innecesarios.</w:t>
      </w:r>
    </w:p>
    <w:p w14:paraId="5FCCD157" w14:textId="77777777" w:rsidR="002B6D07" w:rsidRDefault="002B6D07" w:rsidP="002B6D07">
      <w:pPr>
        <w:pStyle w:val="NormalWeb"/>
        <w:numPr>
          <w:ilvl w:val="0"/>
          <w:numId w:val="27"/>
        </w:numPr>
        <w:tabs>
          <w:tab w:val="clear" w:pos="720"/>
          <w:tab w:val="num" w:pos="1428"/>
        </w:tabs>
        <w:ind w:left="1428"/>
      </w:pPr>
      <w:proofErr w:type="spellStart"/>
      <w:r>
        <w:rPr>
          <w:rStyle w:val="Textoennegrita"/>
        </w:rPr>
        <w:t>Only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ever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fast</w:t>
      </w:r>
      <w:proofErr w:type="spellEnd"/>
      <w:r>
        <w:rPr>
          <w:rStyle w:val="Textoennegrita"/>
        </w:rPr>
        <w:t>-forward</w:t>
      </w:r>
    </w:p>
    <w:p w14:paraId="4F87EB0B" w14:textId="77777777" w:rsidR="002B6D07" w:rsidRDefault="002B6D07" w:rsidP="002B6D07">
      <w:pPr>
        <w:numPr>
          <w:ilvl w:val="1"/>
          <w:numId w:val="2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>Git intentará avanzar (</w:t>
      </w:r>
      <w:proofErr w:type="spellStart"/>
      <w:r>
        <w:rPr>
          <w:rStyle w:val="CdigoHTML"/>
          <w:rFonts w:eastAsia="Calibri"/>
        </w:rPr>
        <w:t>fast</w:t>
      </w:r>
      <w:proofErr w:type="spellEnd"/>
      <w:r>
        <w:rPr>
          <w:rStyle w:val="CdigoHTML"/>
          <w:rFonts w:eastAsia="Calibri"/>
        </w:rPr>
        <w:t>-forward</w:t>
      </w:r>
      <w:r>
        <w:t xml:space="preserve">) sin crear </w:t>
      </w:r>
      <w:proofErr w:type="spellStart"/>
      <w:r>
        <w:t>commits</w:t>
      </w:r>
      <w:proofErr w:type="spellEnd"/>
      <w:r>
        <w:t xml:space="preserve"> adicionales.</w:t>
      </w:r>
    </w:p>
    <w:p w14:paraId="2C50E92D" w14:textId="77777777" w:rsidR="002B6D07" w:rsidRDefault="002B6D07" w:rsidP="002B6D07">
      <w:pPr>
        <w:numPr>
          <w:ilvl w:val="1"/>
          <w:numId w:val="2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 xml:space="preserve">Si no es posible (porque hay cambios locales que requieren un </w:t>
      </w:r>
      <w:proofErr w:type="spellStart"/>
      <w:r>
        <w:t>merge</w:t>
      </w:r>
      <w:proofErr w:type="spellEnd"/>
      <w:r>
        <w:t>), el comando fallará.</w:t>
      </w:r>
    </w:p>
    <w:p w14:paraId="370E3791" w14:textId="77777777" w:rsidR="002B6D07" w:rsidRDefault="002B6D07" w:rsidP="002B6D07">
      <w:pPr>
        <w:numPr>
          <w:ilvl w:val="1"/>
          <w:numId w:val="2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</w:pPr>
      <w:r>
        <w:t>Es útil para quienes desean mantener un historial limpio y evitar fusiones automáticas.</w:t>
      </w:r>
    </w:p>
    <w:p w14:paraId="377695CF" w14:textId="7AAFB62A" w:rsidR="002B6D07" w:rsidRDefault="002B6D07" w:rsidP="002B6D07">
      <w:pPr>
        <w:pStyle w:val="Ttulo3"/>
        <w:ind w:left="708"/>
      </w:pPr>
      <w:proofErr w:type="gramStart"/>
      <w:r>
        <w:t>Cual elegir ?</w:t>
      </w:r>
      <w:proofErr w:type="gramEnd"/>
    </w:p>
    <w:p w14:paraId="5B5E01C3" w14:textId="77777777" w:rsidR="002B6D07" w:rsidRDefault="002B6D07" w:rsidP="002B6D07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rPr>
          <w:rStyle w:val="Textoennegrita"/>
        </w:rPr>
        <w:t>Si prefieres un flujo de trabajo estándar y flexible</w:t>
      </w:r>
      <w:r>
        <w:t xml:space="preserve"> </w:t>
      </w:r>
      <w:r>
        <w:rPr>
          <w:rFonts w:ascii="Segoe UI Symbol" w:hAnsi="Segoe UI Symbol" w:cs="Segoe UI Symbol"/>
        </w:rPr>
        <w:t>➝</w:t>
      </w:r>
      <w:r>
        <w:t xml:space="preserve"> </w:t>
      </w:r>
      <w:proofErr w:type="spellStart"/>
      <w:r>
        <w:rPr>
          <w:rStyle w:val="Textoennegrita"/>
        </w:rPr>
        <w:t>Fast</w:t>
      </w:r>
      <w:proofErr w:type="spellEnd"/>
      <w:r>
        <w:rPr>
          <w:rStyle w:val="Textoennegrita"/>
        </w:rPr>
        <w:t xml:space="preserve">-forward </w:t>
      </w:r>
      <w:proofErr w:type="spellStart"/>
      <w:r>
        <w:rPr>
          <w:rStyle w:val="Textoennegrita"/>
        </w:rPr>
        <w:t>or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merge</w:t>
      </w:r>
      <w:proofErr w:type="spellEnd"/>
      <w:r>
        <w:t xml:space="preserve"> (predeterminado).</w:t>
      </w:r>
    </w:p>
    <w:p w14:paraId="40766E55" w14:textId="77777777" w:rsidR="002B6D07" w:rsidRDefault="002B6D07" w:rsidP="002B6D07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rPr>
          <w:rStyle w:val="Textoennegrita"/>
        </w:rPr>
        <w:t xml:space="preserve">Si quieres un historial más limpio y evitar </w:t>
      </w:r>
      <w:proofErr w:type="spellStart"/>
      <w:r>
        <w:rPr>
          <w:rStyle w:val="Textoennegrita"/>
        </w:rPr>
        <w:t>commits</w:t>
      </w:r>
      <w:proofErr w:type="spellEnd"/>
      <w:r>
        <w:rPr>
          <w:rStyle w:val="Textoennegrita"/>
        </w:rPr>
        <w:t xml:space="preserve"> de fusión</w:t>
      </w:r>
      <w:r>
        <w:t xml:space="preserve"> </w:t>
      </w:r>
      <w:r>
        <w:rPr>
          <w:rFonts w:ascii="Segoe UI Symbol" w:hAnsi="Segoe UI Symbol" w:cs="Segoe UI Symbol"/>
        </w:rPr>
        <w:t>➝</w:t>
      </w:r>
      <w:r>
        <w:t xml:space="preserve"> </w:t>
      </w:r>
      <w:r>
        <w:rPr>
          <w:rStyle w:val="Textoennegrita"/>
        </w:rPr>
        <w:t>Rebase</w:t>
      </w:r>
      <w:r>
        <w:t>.</w:t>
      </w:r>
    </w:p>
    <w:p w14:paraId="1A737A37" w14:textId="77777777" w:rsidR="002B6D07" w:rsidRDefault="002B6D07" w:rsidP="002B6D07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rPr>
          <w:rStyle w:val="Textoennegrita"/>
        </w:rPr>
        <w:t>Si prefieres evitar fusiones automáticas y solo avanzar cuando sea seguro</w:t>
      </w:r>
      <w:r>
        <w:t xml:space="preserve"> </w:t>
      </w:r>
      <w:r>
        <w:rPr>
          <w:rFonts w:ascii="Segoe UI Symbol" w:hAnsi="Segoe UI Symbol" w:cs="Segoe UI Symbol"/>
        </w:rPr>
        <w:t>➝</w:t>
      </w:r>
      <w:r>
        <w:t xml:space="preserve"> </w:t>
      </w:r>
      <w:proofErr w:type="spellStart"/>
      <w:r>
        <w:rPr>
          <w:rStyle w:val="Textoennegrita"/>
        </w:rPr>
        <w:t>Only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ever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fast</w:t>
      </w:r>
      <w:proofErr w:type="spellEnd"/>
      <w:r>
        <w:rPr>
          <w:rStyle w:val="Textoennegrita"/>
        </w:rPr>
        <w:t>-forward</w:t>
      </w:r>
      <w:r>
        <w:t>.</w:t>
      </w:r>
    </w:p>
    <w:p w14:paraId="304A2FBF" w14:textId="515F16C8" w:rsidR="008A65BA" w:rsidRDefault="008A65BA">
      <w:pPr>
        <w:spacing w:after="0" w:line="240" w:lineRule="auto"/>
      </w:pPr>
      <w:r>
        <w:br w:type="page"/>
      </w:r>
    </w:p>
    <w:p w14:paraId="3449DB81" w14:textId="4C26C381" w:rsidR="008A65BA" w:rsidRPr="008A65BA" w:rsidRDefault="008A65BA" w:rsidP="008A65BA">
      <w:pPr>
        <w:pStyle w:val="Prrafodelista"/>
        <w:numPr>
          <w:ilvl w:val="0"/>
          <w:numId w:val="26"/>
        </w:numPr>
        <w:tabs>
          <w:tab w:val="left" w:pos="4320"/>
          <w:tab w:val="left" w:pos="4485"/>
          <w:tab w:val="left" w:pos="5445"/>
        </w:tabs>
        <w:spacing w:before="100" w:beforeAutospacing="1" w:after="100" w:afterAutospacing="1" w:line="240" w:lineRule="auto"/>
        <w:jc w:val="both"/>
      </w:pPr>
      <w:r>
        <w:rPr>
          <w:rFonts w:eastAsia="Arial" w:cs="Calibri"/>
          <w:bCs/>
        </w:rPr>
        <w:lastRenderedPageBreak/>
        <w:t>Administrador de credenciales</w:t>
      </w:r>
    </w:p>
    <w:p w14:paraId="06271285" w14:textId="5761370E" w:rsidR="008A65BA" w:rsidRDefault="008A65BA" w:rsidP="008A65BA">
      <w:pPr>
        <w:tabs>
          <w:tab w:val="left" w:pos="4320"/>
          <w:tab w:val="left" w:pos="4485"/>
          <w:tab w:val="left" w:pos="5445"/>
        </w:tabs>
        <w:spacing w:before="100" w:beforeAutospacing="1" w:after="100" w:afterAutospacing="1" w:line="240" w:lineRule="auto"/>
        <w:ind w:left="708"/>
        <w:jc w:val="both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  <w:r w:rsidRPr="008A65BA">
        <w:rPr>
          <w:rStyle w:val="CdigoHTML"/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614A9D2" wp14:editId="55032123">
            <wp:extent cx="4706007" cy="3705742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FDBC" w14:textId="13D7F37C" w:rsidR="008A65BA" w:rsidRDefault="008A65BA" w:rsidP="008A65BA">
      <w:pPr>
        <w:tabs>
          <w:tab w:val="left" w:pos="4320"/>
          <w:tab w:val="left" w:pos="4485"/>
          <w:tab w:val="left" w:pos="5445"/>
        </w:tabs>
        <w:spacing w:before="100" w:beforeAutospacing="1" w:after="100" w:afterAutospacing="1" w:line="240" w:lineRule="auto"/>
        <w:ind w:left="708"/>
        <w:jc w:val="both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</w:p>
    <w:p w14:paraId="25CFB161" w14:textId="77777777" w:rsidR="008A65BA" w:rsidRPr="008A65BA" w:rsidRDefault="008A65BA" w:rsidP="008A65B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 xml:space="preserve">Este es un paso en el proceso de instalación de </w:t>
      </w:r>
      <w:r w:rsidRPr="008A65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Git para Windows (versión 2.48.1)</w:t>
      </w:r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 xml:space="preserve"> en el que se solicita elegir un "</w:t>
      </w:r>
      <w:proofErr w:type="spellStart"/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>helper</w:t>
      </w:r>
      <w:proofErr w:type="spellEnd"/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 xml:space="preserve"> de credenciales". Este </w:t>
      </w:r>
      <w:proofErr w:type="spellStart"/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>helper</w:t>
      </w:r>
      <w:proofErr w:type="spellEnd"/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 xml:space="preserve"> es una herramienta que ayuda a gestionar credenciales de autenticación para repositorios remotos, evitando que el usuario tenga que ingresar repetidamente su nombre de usuario y contraseña.</w:t>
      </w:r>
    </w:p>
    <w:p w14:paraId="2BD4ADC2" w14:textId="77777777" w:rsidR="008A65BA" w:rsidRPr="008A65BA" w:rsidRDefault="008A65BA" w:rsidP="008A65B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>Se presentan dos opciones:</w:t>
      </w:r>
    </w:p>
    <w:p w14:paraId="191AA4F3" w14:textId="77777777" w:rsidR="008A65BA" w:rsidRPr="008A65BA" w:rsidRDefault="008A65BA" w:rsidP="008A65BA">
      <w:pPr>
        <w:numPr>
          <w:ilvl w:val="0"/>
          <w:numId w:val="2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eastAsia="es-CO"/>
        </w:rPr>
      </w:pPr>
      <w:r w:rsidRPr="008A65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Git </w:t>
      </w:r>
      <w:proofErr w:type="spellStart"/>
      <w:r w:rsidRPr="008A65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Credential</w:t>
      </w:r>
      <w:proofErr w:type="spellEnd"/>
      <w:r w:rsidRPr="008A65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Manager (opción predeterminada):</w:t>
      </w:r>
    </w:p>
    <w:p w14:paraId="2E36BDF8" w14:textId="77777777" w:rsidR="008A65BA" w:rsidRPr="008A65BA" w:rsidRDefault="008A65BA" w:rsidP="008A65BA">
      <w:pPr>
        <w:numPr>
          <w:ilvl w:val="1"/>
          <w:numId w:val="2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 xml:space="preserve">Es un administrador de credenciales multiplataforma recomendado para facilitar la autenticación con servicios como GitHub, </w:t>
      </w:r>
      <w:proofErr w:type="spellStart"/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>GitLab</w:t>
      </w:r>
      <w:proofErr w:type="spellEnd"/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 xml:space="preserve"> y Azure DevOps.</w:t>
      </w:r>
    </w:p>
    <w:p w14:paraId="052295B5" w14:textId="77777777" w:rsidR="008A65BA" w:rsidRPr="008A65BA" w:rsidRDefault="008A65BA" w:rsidP="008A65BA">
      <w:pPr>
        <w:numPr>
          <w:ilvl w:val="1"/>
          <w:numId w:val="2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>Permite guardar credenciales de forma segura y reutilizarlas en futuras operaciones sin necesidad de volver a introducirlas manualmente.</w:t>
      </w:r>
    </w:p>
    <w:p w14:paraId="1AD60697" w14:textId="77777777" w:rsidR="008A65BA" w:rsidRPr="008A65BA" w:rsidRDefault="008A65BA" w:rsidP="008A65BA">
      <w:pPr>
        <w:numPr>
          <w:ilvl w:val="0"/>
          <w:numId w:val="2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eastAsia="es-CO"/>
        </w:rPr>
      </w:pPr>
      <w:proofErr w:type="spellStart"/>
      <w:r w:rsidRPr="008A65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None</w:t>
      </w:r>
      <w:proofErr w:type="spellEnd"/>
      <w:r w:rsidRPr="008A65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(Ninguno):</w:t>
      </w:r>
    </w:p>
    <w:p w14:paraId="1FC78D6C" w14:textId="77777777" w:rsidR="008A65BA" w:rsidRPr="008A65BA" w:rsidRDefault="008A65BA" w:rsidP="008A65BA">
      <w:pPr>
        <w:numPr>
          <w:ilvl w:val="1"/>
          <w:numId w:val="2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>No se usará un administrador de credenciales.</w:t>
      </w:r>
    </w:p>
    <w:p w14:paraId="45893569" w14:textId="77777777" w:rsidR="008A65BA" w:rsidRPr="008A65BA" w:rsidRDefault="008A65BA" w:rsidP="008A65BA">
      <w:pPr>
        <w:numPr>
          <w:ilvl w:val="1"/>
          <w:numId w:val="2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8A65BA">
        <w:rPr>
          <w:rFonts w:ascii="Times New Roman" w:eastAsia="Times New Roman" w:hAnsi="Times New Roman"/>
          <w:sz w:val="24"/>
          <w:szCs w:val="24"/>
          <w:lang w:eastAsia="es-CO"/>
        </w:rPr>
        <w:t>El usuario tendrá que introducir su usuario y contraseña manualmente cada vez que interactúe con un repositorio remoto.</w:t>
      </w:r>
    </w:p>
    <w:p w14:paraId="5EA49BE2" w14:textId="77777777" w:rsidR="008A65BA" w:rsidRPr="008A65BA" w:rsidRDefault="008A65BA" w:rsidP="008A65BA">
      <w:pPr>
        <w:tabs>
          <w:tab w:val="left" w:pos="4320"/>
          <w:tab w:val="left" w:pos="4485"/>
          <w:tab w:val="left" w:pos="5445"/>
        </w:tabs>
        <w:spacing w:before="100" w:beforeAutospacing="1" w:after="100" w:afterAutospacing="1" w:line="240" w:lineRule="auto"/>
        <w:ind w:left="708"/>
        <w:jc w:val="both"/>
        <w:rPr>
          <w:rStyle w:val="CdigoHTML"/>
          <w:rFonts w:asciiTheme="minorHAnsi" w:eastAsiaTheme="minorHAnsi" w:hAnsiTheme="minorHAnsi" w:cstheme="minorBidi"/>
          <w:sz w:val="22"/>
          <w:szCs w:val="22"/>
        </w:rPr>
      </w:pPr>
    </w:p>
    <w:p w14:paraId="67E34F9E" w14:textId="77777777" w:rsidR="00E61264" w:rsidRPr="00E61264" w:rsidRDefault="00E61264" w:rsidP="00E61264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</w:p>
    <w:p w14:paraId="21A5E081" w14:textId="11D0A70B" w:rsidR="00D247D4" w:rsidRPr="00D247D4" w:rsidRDefault="00D247D4" w:rsidP="00E92133">
      <w:pPr>
        <w:pStyle w:val="Prrafodelista"/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40" w:lineRule="auto"/>
        <w:jc w:val="both"/>
      </w:pPr>
      <w:r>
        <w:rPr>
          <w:rFonts w:eastAsia="Arial" w:cs="Calibri"/>
          <w:bCs/>
        </w:rPr>
        <w:t>Configurando opciones extras</w:t>
      </w:r>
    </w:p>
    <w:p w14:paraId="0CA50D77" w14:textId="4497CEEF" w:rsidR="00D247D4" w:rsidRDefault="00D247D4" w:rsidP="00D247D4">
      <w:pPr>
        <w:tabs>
          <w:tab w:val="left" w:pos="4320"/>
          <w:tab w:val="left" w:pos="4485"/>
          <w:tab w:val="left" w:pos="5445"/>
        </w:tabs>
        <w:spacing w:before="100" w:beforeAutospacing="1" w:after="100" w:afterAutospacing="1" w:line="240" w:lineRule="auto"/>
        <w:ind w:left="708"/>
        <w:jc w:val="both"/>
      </w:pPr>
      <w:r>
        <w:rPr>
          <w:noProof/>
        </w:rPr>
        <w:drawing>
          <wp:inline distT="0" distB="0" distL="0" distR="0" wp14:anchorId="3EA5D5B6" wp14:editId="102769C1">
            <wp:extent cx="4695825" cy="367665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E59E6" w14:textId="77777777" w:rsidR="00D247D4" w:rsidRPr="00D247D4" w:rsidRDefault="00D247D4" w:rsidP="00D247D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 xml:space="preserve">Este es un paso en la instalación de </w:t>
      </w:r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Git para Windows (versión 2.48.1)</w:t>
      </w: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 xml:space="preserve"> donde se configuran opciones adicionales.</w:t>
      </w:r>
    </w:p>
    <w:p w14:paraId="3D5B86DA" w14:textId="77777777" w:rsidR="00D247D4" w:rsidRPr="00D247D4" w:rsidRDefault="00D247D4" w:rsidP="00D247D4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eastAsia="es-CO"/>
        </w:rPr>
      </w:pPr>
      <w:proofErr w:type="spellStart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Enable</w:t>
      </w:r>
      <w:proofErr w:type="spellEnd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file </w:t>
      </w:r>
      <w:proofErr w:type="spellStart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system</w:t>
      </w:r>
      <w:proofErr w:type="spellEnd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caching</w:t>
      </w:r>
      <w:proofErr w:type="spellEnd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(Activar caché del sistema de archivos) [Opción seleccionada]</w:t>
      </w:r>
    </w:p>
    <w:p w14:paraId="7B512FCF" w14:textId="77777777" w:rsidR="00D247D4" w:rsidRPr="00D247D4" w:rsidRDefault="00D247D4" w:rsidP="00D247D4">
      <w:pPr>
        <w:numPr>
          <w:ilvl w:val="1"/>
          <w:numId w:val="30"/>
        </w:numPr>
        <w:tabs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>Permite que los datos del sistema de archivos se lean en bloque y se almacenen en memoria para ciertas operaciones.</w:t>
      </w:r>
    </w:p>
    <w:p w14:paraId="74A41780" w14:textId="77777777" w:rsidR="00D247D4" w:rsidRPr="00D247D4" w:rsidRDefault="00D247D4" w:rsidP="00D247D4">
      <w:pPr>
        <w:numPr>
          <w:ilvl w:val="1"/>
          <w:numId w:val="30"/>
        </w:numPr>
        <w:tabs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 xml:space="preserve">Se activa mediante la opción </w:t>
      </w:r>
      <w:proofErr w:type="spellStart"/>
      <w:r w:rsidRPr="00D247D4">
        <w:rPr>
          <w:rFonts w:ascii="Courier New" w:eastAsia="Times New Roman" w:hAnsi="Courier New" w:cs="Courier New"/>
          <w:sz w:val="20"/>
          <w:szCs w:val="20"/>
          <w:lang w:eastAsia="es-CO"/>
        </w:rPr>
        <w:t>core.fscache</w:t>
      </w:r>
      <w:proofErr w:type="spellEnd"/>
      <w:r w:rsidRPr="00D247D4">
        <w:rPr>
          <w:rFonts w:ascii="Courier New" w:eastAsia="Times New Roman" w:hAnsi="Courier New" w:cs="Courier New"/>
          <w:sz w:val="20"/>
          <w:szCs w:val="20"/>
          <w:lang w:eastAsia="es-CO"/>
        </w:rPr>
        <w:t>=true</w:t>
      </w: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 xml:space="preserve"> en la configuración de Git.</w:t>
      </w:r>
    </w:p>
    <w:p w14:paraId="56267AB7" w14:textId="77777777" w:rsidR="00D247D4" w:rsidRPr="00D247D4" w:rsidRDefault="00D247D4" w:rsidP="00D247D4">
      <w:pPr>
        <w:numPr>
          <w:ilvl w:val="1"/>
          <w:numId w:val="30"/>
        </w:numPr>
        <w:tabs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>Mejora el rendimiento al reducir la cantidad de accesos directos al disco.</w:t>
      </w:r>
    </w:p>
    <w:p w14:paraId="1D3EAA01" w14:textId="77777777" w:rsidR="00D247D4" w:rsidRPr="00D247D4" w:rsidRDefault="00D247D4" w:rsidP="00D247D4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/>
          <w:sz w:val="24"/>
          <w:szCs w:val="24"/>
          <w:lang w:eastAsia="es-CO"/>
        </w:rPr>
      </w:pPr>
      <w:proofErr w:type="spellStart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Enable</w:t>
      </w:r>
      <w:proofErr w:type="spellEnd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symbolic</w:t>
      </w:r>
      <w:proofErr w:type="spellEnd"/>
      <w:r w:rsidRPr="00D247D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 xml:space="preserve"> links (Habilitar enlaces simbólicos) [Opción no seleccionada]</w:t>
      </w:r>
    </w:p>
    <w:p w14:paraId="080CB4F2" w14:textId="77777777" w:rsidR="00D247D4" w:rsidRPr="00D247D4" w:rsidRDefault="00D247D4" w:rsidP="00D247D4">
      <w:pPr>
        <w:numPr>
          <w:ilvl w:val="1"/>
          <w:numId w:val="30"/>
        </w:numPr>
        <w:tabs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>Habilita el uso de enlaces simbólicos en Git.</w:t>
      </w:r>
    </w:p>
    <w:p w14:paraId="6A864D73" w14:textId="77777777" w:rsidR="00D247D4" w:rsidRPr="00D247D4" w:rsidRDefault="00D247D4" w:rsidP="00D247D4">
      <w:pPr>
        <w:numPr>
          <w:ilvl w:val="1"/>
          <w:numId w:val="30"/>
        </w:numPr>
        <w:tabs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 xml:space="preserve">Para activarlo, el usuario debe contar con el permiso </w:t>
      </w:r>
      <w:proofErr w:type="spellStart"/>
      <w:r w:rsidRPr="00D247D4">
        <w:rPr>
          <w:rFonts w:ascii="Courier New" w:eastAsia="Times New Roman" w:hAnsi="Courier New" w:cs="Courier New"/>
          <w:sz w:val="20"/>
          <w:szCs w:val="20"/>
          <w:lang w:eastAsia="es-CO"/>
        </w:rPr>
        <w:t>SeCreateSymbolicLink</w:t>
      </w:r>
      <w:proofErr w:type="spellEnd"/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>, que normalmente solo está disponible en entornos con privilegios administrativos.</w:t>
      </w:r>
    </w:p>
    <w:p w14:paraId="3D56350E" w14:textId="06A877D6" w:rsidR="00E92133" w:rsidRDefault="00D247D4" w:rsidP="00D247D4">
      <w:pPr>
        <w:numPr>
          <w:ilvl w:val="1"/>
          <w:numId w:val="30"/>
        </w:numPr>
        <w:tabs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/>
          <w:sz w:val="24"/>
          <w:szCs w:val="24"/>
          <w:lang w:eastAsia="es-CO"/>
        </w:rPr>
      </w:pPr>
      <w:r w:rsidRPr="00D247D4">
        <w:rPr>
          <w:rFonts w:ascii="Times New Roman" w:eastAsia="Times New Roman" w:hAnsi="Times New Roman"/>
          <w:sz w:val="24"/>
          <w:szCs w:val="24"/>
          <w:lang w:eastAsia="es-CO"/>
        </w:rPr>
        <w:t>No afecta a los repositorios ya existentes.</w:t>
      </w:r>
    </w:p>
    <w:p w14:paraId="080A0C23" w14:textId="77777777" w:rsidR="00E92133" w:rsidRDefault="00E9213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/>
          <w:sz w:val="24"/>
          <w:szCs w:val="24"/>
          <w:lang w:eastAsia="es-CO"/>
        </w:rPr>
        <w:br w:type="page"/>
      </w:r>
    </w:p>
    <w:p w14:paraId="04804175" w14:textId="420DA964" w:rsidR="00E92133" w:rsidRPr="00D247D4" w:rsidRDefault="00E92133" w:rsidP="00E92133">
      <w:pPr>
        <w:pStyle w:val="Prrafodelista"/>
        <w:numPr>
          <w:ilvl w:val="0"/>
          <w:numId w:val="30"/>
        </w:numPr>
        <w:tabs>
          <w:tab w:val="clear" w:pos="720"/>
        </w:tabs>
        <w:spacing w:before="100" w:beforeAutospacing="1" w:after="100" w:afterAutospacing="1" w:line="240" w:lineRule="auto"/>
        <w:jc w:val="both"/>
      </w:pPr>
      <w:r>
        <w:rPr>
          <w:rFonts w:eastAsia="Arial" w:cs="Calibri"/>
          <w:bCs/>
        </w:rPr>
        <w:lastRenderedPageBreak/>
        <w:t>Se procede a instalar</w:t>
      </w:r>
    </w:p>
    <w:p w14:paraId="5978B444" w14:textId="077CAC98" w:rsidR="00D247D4" w:rsidRDefault="00E92133" w:rsidP="00E921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es-CO"/>
        </w:rPr>
        <w:drawing>
          <wp:inline distT="0" distB="0" distL="0" distR="0" wp14:anchorId="41D74A42" wp14:editId="3CE296C6">
            <wp:extent cx="4752975" cy="365760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F56B" w14:textId="75F7F219" w:rsidR="00E92133" w:rsidRDefault="00E9213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/>
          <w:sz w:val="24"/>
          <w:szCs w:val="24"/>
          <w:lang w:eastAsia="es-CO"/>
        </w:rPr>
        <w:br w:type="page"/>
      </w:r>
    </w:p>
    <w:p w14:paraId="440FA2EA" w14:textId="77777777" w:rsidR="00E92133" w:rsidRDefault="00E92133" w:rsidP="00E921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1C5AC9A2" w14:textId="77777777" w:rsidR="00E92133" w:rsidRPr="00D247D4" w:rsidRDefault="00E92133" w:rsidP="00E92133">
      <w:pPr>
        <w:pStyle w:val="Prrafodelista"/>
        <w:numPr>
          <w:ilvl w:val="0"/>
          <w:numId w:val="30"/>
        </w:numPr>
        <w:tabs>
          <w:tab w:val="clear" w:pos="720"/>
        </w:tabs>
        <w:spacing w:before="100" w:beforeAutospacing="1" w:after="100" w:afterAutospacing="1" w:line="240" w:lineRule="auto"/>
        <w:jc w:val="both"/>
      </w:pPr>
      <w:r>
        <w:rPr>
          <w:rFonts w:eastAsia="Arial" w:cs="Calibri"/>
          <w:bCs/>
        </w:rPr>
        <w:t>Se procede a instalar</w:t>
      </w:r>
    </w:p>
    <w:p w14:paraId="5835A07D" w14:textId="13B337F1" w:rsidR="00E92133" w:rsidRDefault="00E92133" w:rsidP="00E921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es-CO"/>
        </w:rPr>
        <w:drawing>
          <wp:inline distT="0" distB="0" distL="0" distR="0" wp14:anchorId="6CE9965F" wp14:editId="73E0E2DA">
            <wp:extent cx="3445736" cy="2667000"/>
            <wp:effectExtent l="19050" t="19050" r="21590" b="190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794" cy="26685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63718" w14:textId="3D3839DC" w:rsidR="00E92133" w:rsidRPr="00D247D4" w:rsidRDefault="00E92133" w:rsidP="00E92133">
      <w:pPr>
        <w:pStyle w:val="Prrafodelista"/>
        <w:numPr>
          <w:ilvl w:val="0"/>
          <w:numId w:val="30"/>
        </w:numPr>
        <w:tabs>
          <w:tab w:val="clear" w:pos="720"/>
        </w:tabs>
        <w:spacing w:before="100" w:beforeAutospacing="1" w:after="100" w:afterAutospacing="1" w:line="240" w:lineRule="auto"/>
        <w:jc w:val="both"/>
      </w:pPr>
      <w:r>
        <w:rPr>
          <w:rFonts w:eastAsia="Arial" w:cs="Calibri"/>
          <w:bCs/>
        </w:rPr>
        <w:t xml:space="preserve">Se lanza </w:t>
      </w:r>
      <w:proofErr w:type="spellStart"/>
      <w:r>
        <w:rPr>
          <w:rFonts w:eastAsia="Arial" w:cs="Calibri"/>
          <w:bCs/>
        </w:rPr>
        <w:t>git</w:t>
      </w:r>
      <w:proofErr w:type="spellEnd"/>
      <w:r>
        <w:rPr>
          <w:rFonts w:eastAsia="Arial" w:cs="Calibri"/>
          <w:bCs/>
        </w:rPr>
        <w:t xml:space="preserve"> </w:t>
      </w:r>
      <w:proofErr w:type="spellStart"/>
      <w:r>
        <w:rPr>
          <w:rFonts w:eastAsia="Arial" w:cs="Calibri"/>
          <w:bCs/>
        </w:rPr>
        <w:t>bash</w:t>
      </w:r>
      <w:proofErr w:type="spellEnd"/>
      <w:r>
        <w:rPr>
          <w:rFonts w:eastAsia="Arial" w:cs="Calibri"/>
          <w:bCs/>
        </w:rPr>
        <w:t xml:space="preserve">(termina – editor de línea de </w:t>
      </w:r>
      <w:proofErr w:type="spellStart"/>
      <w:r>
        <w:rPr>
          <w:rFonts w:eastAsia="Arial" w:cs="Calibri"/>
          <w:bCs/>
        </w:rPr>
        <w:t>comandosl</w:t>
      </w:r>
      <w:proofErr w:type="spellEnd"/>
      <w:r>
        <w:rPr>
          <w:rFonts w:eastAsia="Arial" w:cs="Calibri"/>
          <w:bCs/>
        </w:rPr>
        <w:t>)</w:t>
      </w:r>
    </w:p>
    <w:p w14:paraId="2442D586" w14:textId="455C1AD6" w:rsidR="00E92133" w:rsidRPr="00481262" w:rsidRDefault="00E92133" w:rsidP="00E921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s-ES" w:eastAsia="es-CO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es-CO"/>
        </w:rPr>
        <w:drawing>
          <wp:inline distT="0" distB="0" distL="0" distR="0" wp14:anchorId="120B5CFB" wp14:editId="0FEE55BE">
            <wp:extent cx="5448300" cy="34766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5979B" w14:textId="3395E94E" w:rsidR="00E92133" w:rsidRDefault="00E92133" w:rsidP="00E921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4295213D" w14:textId="2AD8CF7D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lastRenderedPageBreak/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B5429E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53537165" w14:textId="208171E3" w:rsidR="00481262" w:rsidRDefault="00481262" w:rsidP="00592CF3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  <w:r w:rsidRPr="00481262">
        <w:rPr>
          <w:rStyle w:val="Textoennegrita"/>
        </w:rPr>
        <w:t>Aprendizaje por descubrimiento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Los estudiantes exploran y experimentan para construir su propio conocimiento en lugar de recibir la información directamente</w:t>
      </w:r>
      <w:r>
        <w:t>.</w:t>
      </w:r>
    </w:p>
    <w:p w14:paraId="74C79CBE" w14:textId="179623D4" w:rsidR="00481262" w:rsidRDefault="00481262" w:rsidP="00222D1D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481262">
        <w:rPr>
          <w:rStyle w:val="Textoennegrita"/>
        </w:rPr>
        <w:t>Aprendizaje experiencial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basa en la realización de experiencias directas y reflexiones posteriores para consolidar el aprendizaje.</w:t>
      </w:r>
    </w:p>
    <w:p w14:paraId="4BCDB4F0" w14:textId="141CB18F" w:rsidR="00481262" w:rsidRPr="00481262" w:rsidRDefault="00481262" w:rsidP="00DE054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proofErr w:type="spellStart"/>
      <w:r w:rsidRPr="00481262">
        <w:rPr>
          <w:rStyle w:val="Textoennegrita"/>
        </w:rPr>
        <w:t>Microaprendizaje</w:t>
      </w:r>
      <w:proofErr w:type="spellEnd"/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presentan contenidos en pequeños fragmentos para facilitar la asimilación y aplicación del conocimiento en cortos periodos.</w:t>
      </w:r>
    </w:p>
    <w:p w14:paraId="20FADF3E" w14:textId="77777777" w:rsidR="00481262" w:rsidRDefault="00481262" w:rsidP="00481262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324AC078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78C689D1" w14:textId="77777777" w:rsidR="00F22268" w:rsidRDefault="00F22268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6D5837A" w14:textId="631C21A2" w:rsidR="00F22268" w:rsidRDefault="00481262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t>La web</w:t>
      </w:r>
    </w:p>
    <w:p w14:paraId="2A41B70D" w14:textId="77777777" w:rsidR="00F22268" w:rsidRPr="00F26523" w:rsidRDefault="00F22268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3ACE68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481262">
        <w:rPr>
          <w:rFonts w:eastAsia="Arial" w:cs="Calibri"/>
          <w:b/>
        </w:rPr>
        <w:t>3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6AB42B97" w:rsidR="007659AA" w:rsidRPr="00F51763" w:rsidRDefault="00F22268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ANALISIS</w:t>
            </w: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3673467C" w:rsidR="00F2226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7F63DAB6" w14:textId="77777777" w:rsidR="00F22268" w:rsidRDefault="00F22268">
      <w:pPr>
        <w:spacing w:after="0" w:line="240" w:lineRule="auto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lastRenderedPageBreak/>
        <w:br w:type="page"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53A160C1" w:rsidR="00901160" w:rsidRPr="00A6140E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Control de versiones</w:t>
      </w:r>
    </w:p>
    <w:p w14:paraId="1219B474" w14:textId="4CD962B3" w:rsidR="00901160" w:rsidRPr="00A6140E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Repositorio</w:t>
      </w:r>
    </w:p>
    <w:p w14:paraId="44D427F4" w14:textId="77777777" w:rsidR="00E60C8A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E60C8A">
        <w:rPr>
          <w:rFonts w:cstheme="minorHAnsi"/>
          <w:b/>
        </w:rPr>
        <w:t>G</w:t>
      </w:r>
      <w:r>
        <w:rPr>
          <w:rFonts w:cstheme="minorHAnsi"/>
          <w:b/>
        </w:rPr>
        <w:t>it</w:t>
      </w:r>
    </w:p>
    <w:p w14:paraId="15ADBB07" w14:textId="41886DEC" w:rsidR="009448E8" w:rsidRDefault="00E60C8A" w:rsidP="00B5429E">
      <w:pPr>
        <w:pStyle w:val="Prrafodelista"/>
        <w:numPr>
          <w:ilvl w:val="0"/>
          <w:numId w:val="6"/>
        </w:numPr>
        <w:jc w:val="both"/>
        <w:rPr>
          <w:rFonts w:cs="Calibri"/>
          <w:b/>
          <w:sz w:val="24"/>
          <w:szCs w:val="24"/>
        </w:rPr>
      </w:pPr>
      <w:r w:rsidRPr="00E60C8A">
        <w:rPr>
          <w:rFonts w:cstheme="minorHAnsi"/>
          <w:b/>
        </w:rPr>
        <w:t xml:space="preserve">Git </w:t>
      </w:r>
      <w:proofErr w:type="spellStart"/>
      <w:r w:rsidRPr="00E60C8A">
        <w:rPr>
          <w:rFonts w:cstheme="minorHAnsi"/>
          <w:b/>
        </w:rPr>
        <w:t>hub</w:t>
      </w:r>
      <w:proofErr w:type="spellEnd"/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642F599" w14:textId="3CDC1696" w:rsidR="00E60C8A" w:rsidRPr="00E60C8A" w:rsidRDefault="00E60C8A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E60C8A">
        <w:rPr>
          <w:rFonts w:eastAsia="Arial" w:cs="Calibri"/>
          <w:bCs/>
        </w:rPr>
        <w:t>https://docs.github.com/es</w:t>
      </w: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35"/>
      <w:headerReference w:type="default" r:id="rId36"/>
      <w:footerReference w:type="default" r:id="rId37"/>
      <w:headerReference w:type="first" r:id="rId38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uario" w:date="2025-02-14T09:26:00Z" w:initials="u">
    <w:p w14:paraId="143952A1" w14:textId="1EC1A8C4" w:rsidR="00BF2161" w:rsidRDefault="00BF2161">
      <w:pPr>
        <w:pStyle w:val="Textocomentario"/>
      </w:pPr>
      <w:r>
        <w:rPr>
          <w:rStyle w:val="Refdecomentario"/>
        </w:rPr>
        <w:annotationRef/>
      </w:r>
      <w:r>
        <w:t xml:space="preserve">SSH (Secure Shell) es un protocolo que permite la comunicación segura entre computadoras a través de una red, proporcionando autenticación y cifrado de datos. En Git, SSH se usa comúnmente para conectar un repositorio local con un servidor remoto de manera segura, permitiendo operaciones como clonar repositorios, realizar </w:t>
      </w:r>
      <w:r>
        <w:rPr>
          <w:rStyle w:val="CdigoHTML"/>
          <w:rFonts w:eastAsia="Calibri"/>
        </w:rPr>
        <w:t>push</w:t>
      </w:r>
      <w:r>
        <w:t xml:space="preserve"> (subir cambios) o </w:t>
      </w:r>
      <w:r>
        <w:rPr>
          <w:rStyle w:val="CdigoHTML"/>
          <w:rFonts w:eastAsia="Calibri"/>
        </w:rPr>
        <w:t>pull</w:t>
      </w:r>
      <w:r>
        <w:t xml:space="preserve"> (descargar actualizaciones) sin necesidad de ingresar repetidamente credenciales.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3952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598AAA" w16cex:dateUtc="2025-02-14T14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3952A1" w16cid:durableId="2B598A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03435" w14:textId="77777777" w:rsidR="00253090" w:rsidRDefault="00253090">
      <w:pPr>
        <w:spacing w:after="0" w:line="240" w:lineRule="auto"/>
      </w:pPr>
      <w:r>
        <w:separator/>
      </w:r>
    </w:p>
  </w:endnote>
  <w:endnote w:type="continuationSeparator" w:id="0">
    <w:p w14:paraId="0F0F04C7" w14:textId="77777777" w:rsidR="00253090" w:rsidRDefault="00253090">
      <w:pPr>
        <w:spacing w:after="0" w:line="240" w:lineRule="auto"/>
      </w:pPr>
      <w:r>
        <w:continuationSeparator/>
      </w:r>
    </w:p>
  </w:endnote>
  <w:endnote w:type="continuationNotice" w:id="1">
    <w:p w14:paraId="2CFF18EA" w14:textId="77777777" w:rsidR="00253090" w:rsidRDefault="002530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592EE" w14:textId="77777777" w:rsidR="00253090" w:rsidRDefault="00253090">
      <w:pPr>
        <w:spacing w:after="0" w:line="240" w:lineRule="auto"/>
      </w:pPr>
      <w:r>
        <w:separator/>
      </w:r>
    </w:p>
  </w:footnote>
  <w:footnote w:type="continuationSeparator" w:id="0">
    <w:p w14:paraId="32E0D5A8" w14:textId="77777777" w:rsidR="00253090" w:rsidRDefault="00253090">
      <w:pPr>
        <w:spacing w:after="0" w:line="240" w:lineRule="auto"/>
      </w:pPr>
      <w:r>
        <w:continuationSeparator/>
      </w:r>
    </w:p>
  </w:footnote>
  <w:footnote w:type="continuationNotice" w:id="1">
    <w:p w14:paraId="73C254B0" w14:textId="77777777" w:rsidR="00253090" w:rsidRDefault="002530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253090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253090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658E"/>
    <w:multiLevelType w:val="hybridMultilevel"/>
    <w:tmpl w:val="4AA867E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330167"/>
    <w:multiLevelType w:val="multilevel"/>
    <w:tmpl w:val="FA60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134BE"/>
    <w:multiLevelType w:val="multilevel"/>
    <w:tmpl w:val="181435E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05AA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C4FE9"/>
    <w:multiLevelType w:val="multilevel"/>
    <w:tmpl w:val="CD9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C02BC"/>
    <w:multiLevelType w:val="multilevel"/>
    <w:tmpl w:val="4A2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408C1"/>
    <w:multiLevelType w:val="multilevel"/>
    <w:tmpl w:val="1514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650B"/>
    <w:multiLevelType w:val="multilevel"/>
    <w:tmpl w:val="63BA71D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E10F9"/>
    <w:multiLevelType w:val="multilevel"/>
    <w:tmpl w:val="BF4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D2830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8225F"/>
    <w:multiLevelType w:val="multilevel"/>
    <w:tmpl w:val="81A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37FE"/>
    <w:multiLevelType w:val="multilevel"/>
    <w:tmpl w:val="A9B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95AAA"/>
    <w:multiLevelType w:val="multilevel"/>
    <w:tmpl w:val="098E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7F435D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44843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95CBE"/>
    <w:multiLevelType w:val="hybridMultilevel"/>
    <w:tmpl w:val="CDAA9E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854D63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61E6D"/>
    <w:multiLevelType w:val="multilevel"/>
    <w:tmpl w:val="D48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F7F4F"/>
    <w:multiLevelType w:val="multilevel"/>
    <w:tmpl w:val="826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42580"/>
    <w:multiLevelType w:val="multilevel"/>
    <w:tmpl w:val="D412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921717"/>
    <w:multiLevelType w:val="multilevel"/>
    <w:tmpl w:val="F48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FF3EB0"/>
    <w:multiLevelType w:val="multilevel"/>
    <w:tmpl w:val="30D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732523DC"/>
    <w:multiLevelType w:val="multilevel"/>
    <w:tmpl w:val="DD48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23"/>
  </w:num>
  <w:num w:numId="4">
    <w:abstractNumId w:val="7"/>
  </w:num>
  <w:num w:numId="5">
    <w:abstractNumId w:val="29"/>
  </w:num>
  <w:num w:numId="6">
    <w:abstractNumId w:val="28"/>
  </w:num>
  <w:num w:numId="7">
    <w:abstractNumId w:val="27"/>
  </w:num>
  <w:num w:numId="8">
    <w:abstractNumId w:val="17"/>
  </w:num>
  <w:num w:numId="9">
    <w:abstractNumId w:val="0"/>
  </w:num>
  <w:num w:numId="10">
    <w:abstractNumId w:val="11"/>
  </w:num>
  <w:num w:numId="11">
    <w:abstractNumId w:val="4"/>
  </w:num>
  <w:num w:numId="12">
    <w:abstractNumId w:val="5"/>
  </w:num>
  <w:num w:numId="13">
    <w:abstractNumId w:val="9"/>
  </w:num>
  <w:num w:numId="14">
    <w:abstractNumId w:val="18"/>
  </w:num>
  <w:num w:numId="15">
    <w:abstractNumId w:val="24"/>
  </w:num>
  <w:num w:numId="16">
    <w:abstractNumId w:val="10"/>
  </w:num>
  <w:num w:numId="17">
    <w:abstractNumId w:val="8"/>
  </w:num>
  <w:num w:numId="18">
    <w:abstractNumId w:val="2"/>
  </w:num>
  <w:num w:numId="19">
    <w:abstractNumId w:val="3"/>
  </w:num>
  <w:num w:numId="20">
    <w:abstractNumId w:val="16"/>
  </w:num>
  <w:num w:numId="21">
    <w:abstractNumId w:val="21"/>
  </w:num>
  <w:num w:numId="22">
    <w:abstractNumId w:val="1"/>
  </w:num>
  <w:num w:numId="23">
    <w:abstractNumId w:val="22"/>
  </w:num>
  <w:num w:numId="24">
    <w:abstractNumId w:val="6"/>
  </w:num>
  <w:num w:numId="25">
    <w:abstractNumId w:val="14"/>
  </w:num>
  <w:num w:numId="26">
    <w:abstractNumId w:val="20"/>
  </w:num>
  <w:num w:numId="27">
    <w:abstractNumId w:val="19"/>
  </w:num>
  <w:num w:numId="28">
    <w:abstractNumId w:val="12"/>
  </w:num>
  <w:num w:numId="29">
    <w:abstractNumId w:val="26"/>
  </w:num>
  <w:num w:numId="30">
    <w:abstractNumId w:val="15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3365C"/>
    <w:rsid w:val="00067B41"/>
    <w:rsid w:val="000723CC"/>
    <w:rsid w:val="00082465"/>
    <w:rsid w:val="000935DA"/>
    <w:rsid w:val="000A648F"/>
    <w:rsid w:val="000B5E58"/>
    <w:rsid w:val="000C285C"/>
    <w:rsid w:val="000E3051"/>
    <w:rsid w:val="000F2166"/>
    <w:rsid w:val="00117BFB"/>
    <w:rsid w:val="00155FC0"/>
    <w:rsid w:val="001728CD"/>
    <w:rsid w:val="00172F63"/>
    <w:rsid w:val="00174851"/>
    <w:rsid w:val="001C508E"/>
    <w:rsid w:val="001D75C8"/>
    <w:rsid w:val="001E3FF2"/>
    <w:rsid w:val="00233A9B"/>
    <w:rsid w:val="00253090"/>
    <w:rsid w:val="002B6D07"/>
    <w:rsid w:val="002C3E6A"/>
    <w:rsid w:val="002D12AD"/>
    <w:rsid w:val="002E0F5A"/>
    <w:rsid w:val="003163ED"/>
    <w:rsid w:val="003232D5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25630"/>
    <w:rsid w:val="004360C9"/>
    <w:rsid w:val="00444A2D"/>
    <w:rsid w:val="00451A05"/>
    <w:rsid w:val="00455C7E"/>
    <w:rsid w:val="004673B2"/>
    <w:rsid w:val="00481262"/>
    <w:rsid w:val="004D42FD"/>
    <w:rsid w:val="00502891"/>
    <w:rsid w:val="00504738"/>
    <w:rsid w:val="005242C6"/>
    <w:rsid w:val="00537159"/>
    <w:rsid w:val="00553E9D"/>
    <w:rsid w:val="005931AF"/>
    <w:rsid w:val="005C48E7"/>
    <w:rsid w:val="005D3455"/>
    <w:rsid w:val="005D762E"/>
    <w:rsid w:val="005E2F69"/>
    <w:rsid w:val="005E716B"/>
    <w:rsid w:val="00604A19"/>
    <w:rsid w:val="006054CB"/>
    <w:rsid w:val="00646F55"/>
    <w:rsid w:val="00677FC6"/>
    <w:rsid w:val="006866E9"/>
    <w:rsid w:val="006A0BF0"/>
    <w:rsid w:val="006B260B"/>
    <w:rsid w:val="006D6FCA"/>
    <w:rsid w:val="00702E2E"/>
    <w:rsid w:val="00743A27"/>
    <w:rsid w:val="007553B0"/>
    <w:rsid w:val="00761526"/>
    <w:rsid w:val="00763DBE"/>
    <w:rsid w:val="007659AA"/>
    <w:rsid w:val="007A55C0"/>
    <w:rsid w:val="007C17F0"/>
    <w:rsid w:val="007C3AB2"/>
    <w:rsid w:val="007D4273"/>
    <w:rsid w:val="00815D58"/>
    <w:rsid w:val="00834292"/>
    <w:rsid w:val="00845E20"/>
    <w:rsid w:val="00880A59"/>
    <w:rsid w:val="00886060"/>
    <w:rsid w:val="008A65BA"/>
    <w:rsid w:val="008B09A6"/>
    <w:rsid w:val="008D48E0"/>
    <w:rsid w:val="008D7773"/>
    <w:rsid w:val="008F5A23"/>
    <w:rsid w:val="00901160"/>
    <w:rsid w:val="009015A5"/>
    <w:rsid w:val="00923F74"/>
    <w:rsid w:val="0092729E"/>
    <w:rsid w:val="009448E8"/>
    <w:rsid w:val="0097016F"/>
    <w:rsid w:val="009B6B97"/>
    <w:rsid w:val="009D1976"/>
    <w:rsid w:val="009D3278"/>
    <w:rsid w:val="009F5F2B"/>
    <w:rsid w:val="00A30720"/>
    <w:rsid w:val="00A63563"/>
    <w:rsid w:val="00A92164"/>
    <w:rsid w:val="00A930F1"/>
    <w:rsid w:val="00A93D42"/>
    <w:rsid w:val="00AF79AC"/>
    <w:rsid w:val="00B03D78"/>
    <w:rsid w:val="00B334B2"/>
    <w:rsid w:val="00B37BFF"/>
    <w:rsid w:val="00B457AB"/>
    <w:rsid w:val="00B53D0D"/>
    <w:rsid w:val="00B5429E"/>
    <w:rsid w:val="00B67A68"/>
    <w:rsid w:val="00B8278F"/>
    <w:rsid w:val="00BA3E8C"/>
    <w:rsid w:val="00BA649D"/>
    <w:rsid w:val="00BB464D"/>
    <w:rsid w:val="00BF2161"/>
    <w:rsid w:val="00C40C7E"/>
    <w:rsid w:val="00C46A6C"/>
    <w:rsid w:val="00C816D9"/>
    <w:rsid w:val="00CA46F1"/>
    <w:rsid w:val="00CA7209"/>
    <w:rsid w:val="00CC084F"/>
    <w:rsid w:val="00CC09B2"/>
    <w:rsid w:val="00CE69A9"/>
    <w:rsid w:val="00CF66F5"/>
    <w:rsid w:val="00D11770"/>
    <w:rsid w:val="00D2057C"/>
    <w:rsid w:val="00D247D4"/>
    <w:rsid w:val="00D277E1"/>
    <w:rsid w:val="00D52C6F"/>
    <w:rsid w:val="00D83FDF"/>
    <w:rsid w:val="00D85CF8"/>
    <w:rsid w:val="00DC52B5"/>
    <w:rsid w:val="00DD7DE9"/>
    <w:rsid w:val="00E34F6F"/>
    <w:rsid w:val="00E413A0"/>
    <w:rsid w:val="00E5319B"/>
    <w:rsid w:val="00E54187"/>
    <w:rsid w:val="00E60C8A"/>
    <w:rsid w:val="00E61264"/>
    <w:rsid w:val="00E84005"/>
    <w:rsid w:val="00E85AFD"/>
    <w:rsid w:val="00E92133"/>
    <w:rsid w:val="00EB21B5"/>
    <w:rsid w:val="00EB5C81"/>
    <w:rsid w:val="00EE736D"/>
    <w:rsid w:val="00EF3A25"/>
    <w:rsid w:val="00EF5499"/>
    <w:rsid w:val="00F22268"/>
    <w:rsid w:val="00F26523"/>
    <w:rsid w:val="00F2679D"/>
    <w:rsid w:val="00F439FE"/>
    <w:rsid w:val="00F51763"/>
    <w:rsid w:val="00F67240"/>
    <w:rsid w:val="00F75B05"/>
    <w:rsid w:val="00F84CEA"/>
    <w:rsid w:val="00F97D5C"/>
    <w:rsid w:val="00FB155A"/>
    <w:rsid w:val="00FB358B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2226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1E3F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56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32" Type="http://schemas.openxmlformats.org/officeDocument/2006/relationships/image" Target="media/image18.png"/><Relationship Id="rId37" Type="http://schemas.openxmlformats.org/officeDocument/2006/relationships/footer" Target="footer1.xml"/><Relationship Id="rId40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11/relationships/commentsExtended" Target="commentsExtended.xml"/><Relationship Id="rId28" Type="http://schemas.openxmlformats.org/officeDocument/2006/relationships/image" Target="media/image14.png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comments" Target="comments.xm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microsoft.com/office/2018/08/relationships/commentsExtensible" Target="commentsExtensible.xml"/><Relationship Id="rId33" Type="http://schemas.openxmlformats.org/officeDocument/2006/relationships/image" Target="media/image19.png"/><Relationship Id="rId38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4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1265</TotalTime>
  <Pages>23</Pages>
  <Words>2263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146</cp:revision>
  <cp:lastPrinted>2016-06-08T13:42:00Z</cp:lastPrinted>
  <dcterms:created xsi:type="dcterms:W3CDTF">2023-05-11T21:49:00Z</dcterms:created>
  <dcterms:modified xsi:type="dcterms:W3CDTF">2026-06-01T12:04:00Z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