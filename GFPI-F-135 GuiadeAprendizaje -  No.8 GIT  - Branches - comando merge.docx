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F74A68">
      <w:pPr>
        <w:pStyle w:val="Prrafodelista"/>
        <w:numPr>
          <w:ilvl w:val="0"/>
          <w:numId w:val="4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3797D057" w:rsid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56207BC3" w14:textId="77777777" w:rsidR="00A930F1" w:rsidRDefault="00A930F1" w:rsidP="00A930F1">
      <w:pPr>
        <w:pStyle w:val="Prrafodelista"/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</w:p>
    <w:p w14:paraId="6395F881" w14:textId="586BCAC4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3A4EAF93" w14:textId="77B2633B" w:rsidR="00A85A16" w:rsidRDefault="00A85A16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53B14F49" w14:textId="77777777" w:rsidR="00A85A16" w:rsidRPr="00A85A16" w:rsidRDefault="00A85A16" w:rsidP="00A85A16">
      <w:pPr>
        <w:tabs>
          <w:tab w:val="left" w:pos="2520"/>
        </w:tabs>
        <w:spacing w:after="0" w:line="360" w:lineRule="auto"/>
        <w:jc w:val="both"/>
        <w:rPr>
          <w:rFonts w:ascii="Arial" w:hAnsi="Arial" w:cs="Arial"/>
          <w:b/>
          <w:bCs/>
          <w:lang w:eastAsia="es-ES"/>
        </w:rPr>
      </w:pPr>
      <w:r w:rsidRPr="00A85A16">
        <w:rPr>
          <w:rFonts w:ascii="Arial" w:hAnsi="Arial" w:cs="Arial"/>
          <w:b/>
          <w:bCs/>
          <w:lang w:eastAsia="es-ES"/>
        </w:rPr>
        <w:t>Ramas (</w:t>
      </w:r>
      <w:proofErr w:type="spellStart"/>
      <w:r w:rsidRPr="00A85A16">
        <w:rPr>
          <w:rFonts w:ascii="Arial" w:hAnsi="Arial" w:cs="Arial"/>
          <w:b/>
          <w:bCs/>
          <w:lang w:eastAsia="es-ES"/>
        </w:rPr>
        <w:t>Branches</w:t>
      </w:r>
      <w:proofErr w:type="spellEnd"/>
      <w:r w:rsidRPr="00A85A16">
        <w:rPr>
          <w:rFonts w:ascii="Arial" w:hAnsi="Arial" w:cs="Arial"/>
          <w:b/>
          <w:bCs/>
          <w:lang w:eastAsia="es-ES"/>
        </w:rPr>
        <w:t>) en GitHub: Colaboración Efectiva y Controlada</w:t>
      </w:r>
    </w:p>
    <w:p w14:paraId="543B7664" w14:textId="77777777" w:rsidR="00A85A16" w:rsidRDefault="00A85A16" w:rsidP="00A85A16">
      <w:pPr>
        <w:spacing w:before="100" w:beforeAutospacing="1" w:after="100" w:afterAutospacing="1"/>
      </w:pPr>
      <w:r>
        <w:t xml:space="preserve">En el mundo del desarrollo de software moderno, la colaboración eficiente y el control sobre los cambios son elementos fundamentales para el éxito de cualquier proyecto. En este contexto, las </w:t>
      </w:r>
      <w:r>
        <w:rPr>
          <w:rStyle w:val="Textoennegrita"/>
        </w:rPr>
        <w:t>ramas (</w:t>
      </w:r>
      <w:proofErr w:type="spellStart"/>
      <w:r>
        <w:rPr>
          <w:rStyle w:val="Textoennegrita"/>
        </w:rPr>
        <w:t>branches</w:t>
      </w:r>
      <w:proofErr w:type="spellEnd"/>
      <w:r>
        <w:rPr>
          <w:rStyle w:val="Textoennegrita"/>
        </w:rPr>
        <w:t>)</w:t>
      </w:r>
      <w:r>
        <w:t xml:space="preserve"> de Git y su gestión a través de plataformas como </w:t>
      </w:r>
      <w:r>
        <w:rPr>
          <w:rStyle w:val="Textoennegrita"/>
        </w:rPr>
        <w:t>GitHub</w:t>
      </w:r>
      <w:r>
        <w:t xml:space="preserve"> se convierten en herramientas esenciales que permiten trabajar de forma paralela, segura y ordenada.</w:t>
      </w:r>
    </w:p>
    <w:p w14:paraId="0839B020" w14:textId="77777777" w:rsidR="00A85A16" w:rsidRDefault="00A85A16" w:rsidP="00A85A16">
      <w:pPr>
        <w:spacing w:before="100" w:beforeAutospacing="1" w:after="100" w:afterAutospacing="1"/>
      </w:pPr>
      <w:r>
        <w:t>Esta guía tiene como propósito brindarte una comprensión clara y práctica sobre el uso de ramas en GitHub, permitiéndote:</w:t>
      </w:r>
    </w:p>
    <w:p w14:paraId="28266E47" w14:textId="77777777" w:rsidR="00A85A16" w:rsidRDefault="00A85A16" w:rsidP="00A85A1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Crear y administrar ramas para desarrollar nuevas funcionalidades sin afectar el código principal.</w:t>
      </w:r>
    </w:p>
    <w:p w14:paraId="65616B8A" w14:textId="77777777" w:rsidR="00A85A16" w:rsidRDefault="00A85A16" w:rsidP="00A85A1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Colaborar con otros desarrolladores en diferentes líneas de trabajo de manera simultánea.</w:t>
      </w:r>
    </w:p>
    <w:p w14:paraId="65676D7D" w14:textId="2FDCCBA7" w:rsidR="00A85A16" w:rsidRDefault="00A85A16" w:rsidP="00A85A1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Realizar pruebas, correcciones y mejoras en entornos aislados.</w:t>
      </w:r>
    </w:p>
    <w:p w14:paraId="447D9312" w14:textId="77777777" w:rsidR="00A85A16" w:rsidRDefault="00A85A16" w:rsidP="00A85A16">
      <w:pPr>
        <w:spacing w:before="100" w:beforeAutospacing="1" w:after="100" w:afterAutospacing="1" w:line="240" w:lineRule="auto"/>
      </w:pPr>
    </w:p>
    <w:p w14:paraId="4BE044E1" w14:textId="77777777" w:rsidR="00A85A16" w:rsidRDefault="00A85A16" w:rsidP="00A85A1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Integrar cambios de manera controlada y revertir errores sin comprometer la estabilidad del proyecto.</w:t>
      </w:r>
    </w:p>
    <w:p w14:paraId="75BF37DD" w14:textId="77777777" w:rsidR="00A85A16" w:rsidRDefault="00A85A16" w:rsidP="00A85A16">
      <w:pPr>
        <w:spacing w:before="100" w:beforeAutospacing="1" w:after="100" w:afterAutospacing="1"/>
      </w:pPr>
      <w:r>
        <w:t>A lo largo de esta guía, aprenderás a utilizar ramas como una estrategia clave para organizar el trabajo en equipo, mantener un código limpio y facilitar el proceso de integración continua. Ya seas principiante o tengas experiencia previa con Git, esta guía te proporcionará los fundamentos necesarios para aprovechar al máximo el poder de las ramas en GitHub.</w:t>
      </w:r>
    </w:p>
    <w:p w14:paraId="1195BD8E" w14:textId="77777777" w:rsidR="00A85A16" w:rsidRDefault="00A85A16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4E5A159" w14:textId="77777777" w:rsidR="00A85A16" w:rsidRDefault="00A85A16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0A867FE8" w:rsidR="00B53D0D" w:rsidRPr="00A55FE9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8"/>
          <w:szCs w:val="28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</w:t>
      </w:r>
      <w:r w:rsidRPr="00A55FE9">
        <w:rPr>
          <w:rFonts w:cs="Calibri"/>
          <w:b/>
          <w:sz w:val="28"/>
          <w:szCs w:val="28"/>
          <w:lang w:val="es-MX"/>
        </w:rPr>
        <w:t>.  FORMULACIÓN DE LAS ACTIVIDADES DE APRENDIZAJE</w:t>
      </w:r>
    </w:p>
    <w:p w14:paraId="18B9DB2F" w14:textId="07D77457" w:rsidR="00B53D0D" w:rsidRPr="00611CBF" w:rsidRDefault="00B53D0D" w:rsidP="00A85A16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611CBF">
        <w:rPr>
          <w:rFonts w:cs="Calibri"/>
          <w:b/>
          <w:bCs/>
          <w:sz w:val="24"/>
          <w:szCs w:val="24"/>
          <w:lang w:val="es-MX"/>
        </w:rPr>
        <w:t>Descripción de la(s) Actividad(es)</w:t>
      </w:r>
    </w:p>
    <w:p w14:paraId="2DFF3FBD" w14:textId="5F5DA67D" w:rsidR="00611CBF" w:rsidRDefault="00611CBF" w:rsidP="00A85A16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ascii="Calibri" w:hAnsi="Calibri" w:cs="Calibri"/>
          <w:b/>
          <w:bCs/>
          <w:lang w:val="es-MX"/>
        </w:rPr>
      </w:pPr>
      <w:r w:rsidRPr="00611CBF">
        <w:rPr>
          <w:rFonts w:ascii="Calibri" w:hAnsi="Calibri" w:cs="Calibri"/>
          <w:b/>
          <w:bCs/>
          <w:lang w:val="es-MX"/>
        </w:rPr>
        <w:t xml:space="preserve">3.1 Actividades de </w:t>
      </w:r>
      <w:r w:rsidR="00A55FE9">
        <w:rPr>
          <w:rFonts w:ascii="Calibri" w:hAnsi="Calibri" w:cs="Calibri"/>
          <w:b/>
          <w:bCs/>
          <w:lang w:val="es-MX"/>
        </w:rPr>
        <w:t>contextualización</w:t>
      </w:r>
    </w:p>
    <w:p w14:paraId="3D98A515" w14:textId="5270BC7C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bCs/>
          <w:lang w:val="es-MX"/>
        </w:rPr>
      </w:pPr>
      <w:r w:rsidRPr="00A85A16">
        <w:rPr>
          <w:rFonts w:cs="Calibri"/>
          <w:b/>
          <w:bCs/>
          <w:lang w:val="es-MX"/>
        </w:rPr>
        <w:t>Ramas (</w:t>
      </w:r>
      <w:proofErr w:type="spellStart"/>
      <w:r w:rsidRPr="00A85A16">
        <w:rPr>
          <w:rFonts w:cs="Calibri"/>
          <w:b/>
          <w:bCs/>
          <w:lang w:val="es-MX"/>
        </w:rPr>
        <w:t>Branches</w:t>
      </w:r>
      <w:proofErr w:type="spellEnd"/>
      <w:r w:rsidRPr="00A85A16">
        <w:rPr>
          <w:rFonts w:cs="Calibri"/>
          <w:b/>
          <w:bCs/>
          <w:lang w:val="es-MX"/>
        </w:rPr>
        <w:t>)</w:t>
      </w:r>
    </w:p>
    <w:p w14:paraId="49FBCB72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2401F531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  <w:r w:rsidRPr="00A85A16">
        <w:rPr>
          <w:rFonts w:cs="Calibri"/>
          <w:lang w:val="es-MX"/>
        </w:rPr>
        <w:t xml:space="preserve">Las ramas en Git son una característica fundamental que permiten a los desarrolladores trabajar de manera aislada en diferentes líneas de desarrollo dentro de un proyecto. Cada rama representa una línea de desarrollo independiente con su propio conjunto de cambios y </w:t>
      </w:r>
      <w:proofErr w:type="spellStart"/>
      <w:r w:rsidRPr="00A85A16">
        <w:rPr>
          <w:rFonts w:cs="Calibri"/>
          <w:lang w:val="es-MX"/>
        </w:rPr>
        <w:t>commits</w:t>
      </w:r>
      <w:proofErr w:type="spellEnd"/>
      <w:r w:rsidRPr="00A85A16">
        <w:rPr>
          <w:rFonts w:cs="Calibri"/>
          <w:lang w:val="es-MX"/>
        </w:rPr>
        <w:t>.</w:t>
      </w:r>
    </w:p>
    <w:p w14:paraId="7A28151D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6EBF0234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  <w:r w:rsidRPr="00A85A16">
        <w:rPr>
          <w:rFonts w:cs="Calibri"/>
          <w:lang w:val="es-MX"/>
        </w:rPr>
        <w:t>Utilidades de las Ramas:</w:t>
      </w:r>
    </w:p>
    <w:p w14:paraId="30C46AB8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  <w:r w:rsidRPr="00A85A16">
        <w:rPr>
          <w:rFonts w:cs="Calibri"/>
          <w:lang w:val="es-MX"/>
        </w:rPr>
        <w:t>Desarrollo Independiente: Las ramas permiten a los desarrolladores trabajar en nuevas características, correcciones de errores o experimentos de manera independiente, sin afectar la rama principal del proyecto.</w:t>
      </w:r>
    </w:p>
    <w:p w14:paraId="7A3EE8FC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5A7D0B13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  <w:r w:rsidRPr="00A85A16">
        <w:rPr>
          <w:rFonts w:cs="Calibri"/>
          <w:lang w:val="es-MX"/>
        </w:rPr>
        <w:t>Aislamiento de Cambios: Cada rama actúa como un entorno separado para realizar cambios, lo que facilita la realización de pruebas y experimentos sin afectar el código base del proyecto.</w:t>
      </w:r>
    </w:p>
    <w:p w14:paraId="0A1EB7BD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577B8D59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  <w:r w:rsidRPr="00A85A16">
        <w:rPr>
          <w:rFonts w:cs="Calibri"/>
          <w:lang w:val="es-MX"/>
        </w:rPr>
        <w:t>Facilita la Colaboración: Las ramas permiten a varios desarrolladores trabajar en diferentes aspectos del proyecto al mismo tiempo, facilitando la colaboración en equipo y evitando conflictos de código.</w:t>
      </w:r>
    </w:p>
    <w:p w14:paraId="39EA784F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73163488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  <w:r w:rsidRPr="00A85A16">
        <w:rPr>
          <w:rFonts w:cs="Calibri"/>
          <w:lang w:val="es-MX"/>
        </w:rPr>
        <w:t>Seguimiento de Funcionalidades: Puedes utilizar una rama separada para cada nueva característica o tarea, lo que facilita el seguimiento del progreso y la gestión de versiones de cada funcionalidad de forma individual.</w:t>
      </w:r>
    </w:p>
    <w:p w14:paraId="35EA2A56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7366F27E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  <w:r w:rsidRPr="00A85A16">
        <w:rPr>
          <w:rFonts w:cs="Calibri"/>
          <w:lang w:val="es-MX"/>
        </w:rPr>
        <w:t xml:space="preserve">Implementación Gradual: Las ramas permiten implementar nuevas características de manera gradual, fusionando cambios de ramas de desarrollo a la rama principal (como </w:t>
      </w:r>
      <w:proofErr w:type="spellStart"/>
      <w:r w:rsidRPr="00A85A16">
        <w:rPr>
          <w:rFonts w:cs="Calibri"/>
          <w:lang w:val="es-MX"/>
        </w:rPr>
        <w:t>main</w:t>
      </w:r>
      <w:proofErr w:type="spellEnd"/>
      <w:r w:rsidRPr="00A85A16">
        <w:rPr>
          <w:rFonts w:cs="Calibri"/>
          <w:lang w:val="es-MX"/>
        </w:rPr>
        <w:t xml:space="preserve"> o master) solo cuando están completos y probados.</w:t>
      </w:r>
    </w:p>
    <w:p w14:paraId="4F71B007" w14:textId="77777777" w:rsidR="00A85A16" w:rsidRP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26C8FDDA" w14:textId="43D725BB" w:rsidR="00A85A16" w:rsidRDefault="00A85A16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  <w:r w:rsidRPr="00A85A16">
        <w:rPr>
          <w:rFonts w:cs="Calibri"/>
          <w:lang w:val="es-MX"/>
        </w:rPr>
        <w:t>Revertir Cambios: Si un cambio en una rama resulta problemático o no deseado, puedes revertir fácilmente a una versión anterior de esa rama sin afectar otras partes del proyecto.</w:t>
      </w:r>
    </w:p>
    <w:p w14:paraId="2FCF5F03" w14:textId="0A2A05FF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0934C276" w14:textId="4814CC88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60F768ED" w14:textId="0E813F0A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0F5C2E8A" w14:textId="218CE735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  <w:r>
        <w:rPr>
          <w:rFonts w:cs="Calibri"/>
          <w:noProof/>
        </w:rPr>
        <w:drawing>
          <wp:inline distT="0" distB="0" distL="0" distR="0" wp14:anchorId="358E9CC5" wp14:editId="3B20F41A">
            <wp:extent cx="6115050" cy="23907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6D37" w14:textId="5081AC40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19B9E1DA" w14:textId="0B1A306E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47D61ECC" w14:textId="77777777" w:rsidR="00CC0DCF" w:rsidRDefault="00CC0DCF" w:rsidP="00CC0DCF">
      <w:pPr>
        <w:pStyle w:val="Ttulo3"/>
        <w:rPr>
          <w:sz w:val="27"/>
          <w:szCs w:val="27"/>
          <w:lang w:eastAsia="es-CO"/>
        </w:rPr>
      </w:pPr>
      <w:r>
        <w:rPr>
          <w:rStyle w:val="Textoennegrita"/>
          <w:b/>
          <w:bCs/>
        </w:rPr>
        <w:t>Interpretación del Diagrama sobre Ramas en Git</w:t>
      </w:r>
    </w:p>
    <w:p w14:paraId="7C685744" w14:textId="77777777" w:rsidR="00CC0DCF" w:rsidRDefault="00CC0DCF" w:rsidP="00CC0DCF">
      <w:pPr>
        <w:spacing w:before="100" w:beforeAutospacing="1" w:after="100" w:afterAutospacing="1"/>
      </w:pPr>
      <w:r>
        <w:t>Este diagrama ilustra un flujo básico de trabajo con ramas en Git, destacando los principales conceptos que facilitan el desarrollo paralelo y el control de versiones:</w:t>
      </w:r>
    </w:p>
    <w:p w14:paraId="49E8BFC4" w14:textId="77777777" w:rsidR="00CC0DCF" w:rsidRDefault="00567AF2" w:rsidP="00CC0DCF">
      <w:pPr>
        <w:spacing w:after="0"/>
      </w:pPr>
      <w:r>
        <w:pict w14:anchorId="0279F6AB">
          <v:rect id="_x0000_i1025" style="width:0;height:1.5pt" o:hralign="center" o:hrstd="t" o:hr="t" fillcolor="#a0a0a0" stroked="f"/>
        </w:pict>
      </w:r>
    </w:p>
    <w:p w14:paraId="0111A9FC" w14:textId="77777777" w:rsidR="00CC0DCF" w:rsidRDefault="00CC0DCF" w:rsidP="00CC0DCF">
      <w:pPr>
        <w:pStyle w:val="Ttulo4"/>
      </w:pPr>
      <w:r>
        <w:rPr>
          <w:rFonts w:ascii="Segoe UI Emoji" w:hAnsi="Segoe UI Emoji" w:cs="Segoe UI Emoji"/>
        </w:rPr>
        <w:t>🔶</w:t>
      </w:r>
      <w:r>
        <w:t xml:space="preserve"> </w:t>
      </w:r>
      <w:r>
        <w:rPr>
          <w:rStyle w:val="Textoennegrita"/>
          <w:b w:val="0"/>
          <w:bCs w:val="0"/>
        </w:rPr>
        <w:t>Línea principal de desarrollo (master)</w:t>
      </w:r>
    </w:p>
    <w:p w14:paraId="1DB2CB9E" w14:textId="77777777" w:rsidR="00CC0DCF" w:rsidRDefault="00CC0DCF" w:rsidP="00CC0DC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Representa la </w:t>
      </w:r>
      <w:r>
        <w:rPr>
          <w:rStyle w:val="Textoennegrita"/>
        </w:rPr>
        <w:t>rama principal</w:t>
      </w:r>
      <w:r>
        <w:t xml:space="preserve"> del proyecto, llamada comúnmente </w:t>
      </w:r>
      <w:r>
        <w:rPr>
          <w:rStyle w:val="CdigoHTML"/>
          <w:rFonts w:eastAsia="Calibri"/>
        </w:rPr>
        <w:t>master</w:t>
      </w:r>
      <w:r>
        <w:t xml:space="preserve"> (hoy en día también </w:t>
      </w:r>
      <w:proofErr w:type="spellStart"/>
      <w:r>
        <w:rPr>
          <w:rStyle w:val="CdigoHTML"/>
          <w:rFonts w:eastAsia="Calibri"/>
        </w:rPr>
        <w:t>main</w:t>
      </w:r>
      <w:proofErr w:type="spellEnd"/>
      <w:r>
        <w:t xml:space="preserve"> en muchos repositorios).</w:t>
      </w:r>
    </w:p>
    <w:p w14:paraId="6F3A202C" w14:textId="442C3FAA" w:rsidR="00CC0DCF" w:rsidRDefault="00CC0DCF" w:rsidP="00CC0DC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Se observan los primeros </w:t>
      </w:r>
      <w:proofErr w:type="spellStart"/>
      <w:r>
        <w:rPr>
          <w:rStyle w:val="Textoennegrita"/>
        </w:rPr>
        <w:t>commits</w:t>
      </w:r>
      <w:proofErr w:type="spellEnd"/>
      <w:r>
        <w:rPr>
          <w:rStyle w:val="Textoennegrita"/>
        </w:rPr>
        <w:t xml:space="preserve"> (1 y 2)</w:t>
      </w:r>
      <w:r>
        <w:t xml:space="preserve"> que reflejan el progreso del proyecto en esta rama principal.</w:t>
      </w:r>
      <w:r w:rsidR="001C4B81">
        <w:tab/>
        <w:t xml:space="preserve"> </w:t>
      </w:r>
    </w:p>
    <w:p w14:paraId="23F13108" w14:textId="77777777" w:rsidR="00CC0DCF" w:rsidRDefault="00567AF2" w:rsidP="00CC0DCF">
      <w:pPr>
        <w:spacing w:after="0"/>
      </w:pPr>
      <w:r>
        <w:pict w14:anchorId="1BF8A277">
          <v:rect id="_x0000_i1026" style="width:0;height:1.5pt" o:hralign="center" o:hrstd="t" o:hr="t" fillcolor="#a0a0a0" stroked="f"/>
        </w:pict>
      </w:r>
    </w:p>
    <w:p w14:paraId="76F2D77F" w14:textId="77777777" w:rsidR="00CC0DCF" w:rsidRDefault="00CC0DCF" w:rsidP="00CC0DCF">
      <w:pPr>
        <w:pStyle w:val="Ttulo4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Textoennegrita"/>
          <w:b w:val="0"/>
          <w:bCs w:val="0"/>
        </w:rPr>
        <w:t>Creación de una nueva rama (rama-1)</w:t>
      </w:r>
    </w:p>
    <w:p w14:paraId="5D4209F0" w14:textId="77777777" w:rsidR="00CC0DCF" w:rsidRDefault="00CC0DCF" w:rsidP="00CC0DC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Desde el estado actual del </w:t>
      </w:r>
      <w:r>
        <w:rPr>
          <w:rStyle w:val="CdigoHTML"/>
          <w:rFonts w:eastAsia="Calibri"/>
        </w:rPr>
        <w:t>master</w:t>
      </w:r>
      <w:r>
        <w:t>, se crea una nueva rama (</w:t>
      </w:r>
      <w:r>
        <w:rPr>
          <w:rStyle w:val="CdigoHTML"/>
          <w:rFonts w:eastAsia="Calibri"/>
        </w:rPr>
        <w:t>rama-1</w:t>
      </w:r>
      <w:r>
        <w:t>).</w:t>
      </w:r>
    </w:p>
    <w:p w14:paraId="49841E1E" w14:textId="77777777" w:rsidR="00CC0DCF" w:rsidRDefault="00CC0DCF" w:rsidP="00CC0DC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Esto permite trabajar de forma independiente en una nueva funcionalidad o solución sin afectar el trabajo estable del </w:t>
      </w:r>
      <w:r>
        <w:rPr>
          <w:rStyle w:val="CdigoHTML"/>
          <w:rFonts w:eastAsia="Calibri"/>
        </w:rPr>
        <w:t>master</w:t>
      </w:r>
      <w:r>
        <w:t>.</w:t>
      </w:r>
    </w:p>
    <w:p w14:paraId="6C844E3F" w14:textId="77777777" w:rsidR="00CC0DCF" w:rsidRDefault="00567AF2" w:rsidP="00CC0DCF">
      <w:pPr>
        <w:spacing w:after="0"/>
      </w:pPr>
      <w:r>
        <w:pict w14:anchorId="2C7D6662">
          <v:rect id="_x0000_i1027" style="width:0;height:1.5pt" o:hralign="center" o:hrstd="t" o:hr="t" fillcolor="#a0a0a0" stroked="f"/>
        </w:pict>
      </w:r>
    </w:p>
    <w:p w14:paraId="2ABAAF90" w14:textId="77777777" w:rsidR="00CC0DCF" w:rsidRDefault="00CC0DCF" w:rsidP="00CC0DCF">
      <w:pPr>
        <w:pStyle w:val="Ttulo4"/>
      </w:pPr>
      <w:r>
        <w:rPr>
          <w:rFonts w:ascii="Segoe UI Emoji" w:hAnsi="Segoe UI Emoji" w:cs="Segoe UI Emoji"/>
        </w:rPr>
        <w:lastRenderedPageBreak/>
        <w:t>🧪</w:t>
      </w:r>
      <w:r>
        <w:t xml:space="preserve"> </w:t>
      </w:r>
      <w:r>
        <w:rPr>
          <w:rStyle w:val="Textoennegrita"/>
          <w:b w:val="0"/>
          <w:bCs w:val="0"/>
        </w:rPr>
        <w:t>Desarrollo independiente</w:t>
      </w:r>
    </w:p>
    <w:p w14:paraId="56EDF7B6" w14:textId="77777777" w:rsidR="00CC0DCF" w:rsidRDefault="00CC0DCF" w:rsidP="00CC0DC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En </w:t>
      </w:r>
      <w:r>
        <w:rPr>
          <w:rStyle w:val="CdigoHTML"/>
          <w:rFonts w:eastAsia="Calibri"/>
        </w:rPr>
        <w:t>rama-1</w:t>
      </w:r>
      <w:r>
        <w:t xml:space="preserve">, se realizan nuevos </w:t>
      </w:r>
      <w:proofErr w:type="spellStart"/>
      <w:r>
        <w:t>commits</w:t>
      </w:r>
      <w:proofErr w:type="spellEnd"/>
      <w:r>
        <w:t xml:space="preserve"> (Commit 3 y Commit 4), representando tareas como el desarrollo de:</w:t>
      </w:r>
    </w:p>
    <w:p w14:paraId="0244D724" w14:textId="77777777" w:rsidR="00CC0DCF" w:rsidRDefault="00CC0DCF" w:rsidP="00CC0DC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Una nueva funcionalidad (ej. página servicios, página contacto).</w:t>
      </w:r>
    </w:p>
    <w:p w14:paraId="25FE2146" w14:textId="77777777" w:rsidR="00CC0DCF" w:rsidRDefault="00CC0DCF" w:rsidP="00CC0DC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Corrección de errores (</w:t>
      </w:r>
      <w:proofErr w:type="spellStart"/>
      <w:r>
        <w:t>bugfixes</w:t>
      </w:r>
      <w:proofErr w:type="spellEnd"/>
      <w:r>
        <w:t>).</w:t>
      </w:r>
    </w:p>
    <w:p w14:paraId="214F3FD1" w14:textId="77777777" w:rsidR="00CC0DCF" w:rsidRDefault="00CC0DCF" w:rsidP="00CC0DC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Estos cambios están </w:t>
      </w:r>
      <w:r>
        <w:rPr>
          <w:rStyle w:val="Textoennegrita"/>
        </w:rPr>
        <w:t>aislados del master</w:t>
      </w:r>
      <w:r>
        <w:t xml:space="preserve"> hasta que estén listos para ser integrados.</w:t>
      </w:r>
    </w:p>
    <w:p w14:paraId="7850070B" w14:textId="77777777" w:rsidR="00CC0DCF" w:rsidRDefault="00567AF2" w:rsidP="00CC0DCF">
      <w:pPr>
        <w:spacing w:after="0"/>
      </w:pPr>
      <w:r>
        <w:pict w14:anchorId="61CD7C17">
          <v:rect id="_x0000_i1028" style="width:0;height:1.5pt" o:hralign="center" o:hrstd="t" o:hr="t" fillcolor="#a0a0a0" stroked="f"/>
        </w:pict>
      </w:r>
    </w:p>
    <w:p w14:paraId="312B3432" w14:textId="77777777" w:rsidR="00CC0DCF" w:rsidRDefault="00CC0DCF" w:rsidP="00CC0DCF">
      <w:pPr>
        <w:pStyle w:val="Ttulo4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Textoennegrita"/>
          <w:b w:val="0"/>
          <w:bCs w:val="0"/>
        </w:rPr>
        <w:t>Fusión (</w:t>
      </w:r>
      <w:proofErr w:type="spellStart"/>
      <w:r>
        <w:rPr>
          <w:rStyle w:val="Textoennegrita"/>
          <w:b w:val="0"/>
          <w:bCs w:val="0"/>
        </w:rPr>
        <w:t>merge</w:t>
      </w:r>
      <w:proofErr w:type="spellEnd"/>
      <w:r>
        <w:rPr>
          <w:rStyle w:val="Textoennegrita"/>
          <w:b w:val="0"/>
          <w:bCs w:val="0"/>
        </w:rPr>
        <w:t>)</w:t>
      </w:r>
    </w:p>
    <w:p w14:paraId="617E3E19" w14:textId="77777777" w:rsidR="00CC0DCF" w:rsidRDefault="00CC0DCF" w:rsidP="00CC0DC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Una vez completado y probado el trabajo en </w:t>
      </w:r>
      <w:r>
        <w:rPr>
          <w:rStyle w:val="CdigoHTML"/>
          <w:rFonts w:eastAsia="Calibri"/>
        </w:rPr>
        <w:t>rama-1</w:t>
      </w:r>
      <w:r>
        <w:t xml:space="preserve">, se procede a </w:t>
      </w:r>
      <w:r>
        <w:rPr>
          <w:rStyle w:val="Textoennegrita"/>
        </w:rPr>
        <w:t>fusionarla (</w:t>
      </w:r>
      <w:proofErr w:type="spellStart"/>
      <w:r>
        <w:rPr>
          <w:rStyle w:val="Textoennegrita"/>
        </w:rPr>
        <w:t>merge</w:t>
      </w:r>
      <w:proofErr w:type="spellEnd"/>
      <w:r>
        <w:rPr>
          <w:rStyle w:val="Textoennegrita"/>
        </w:rPr>
        <w:t>)</w:t>
      </w:r>
      <w:r>
        <w:t xml:space="preserve"> con la rama principal (</w:t>
      </w:r>
      <w:r>
        <w:rPr>
          <w:rStyle w:val="CdigoHTML"/>
          <w:rFonts w:eastAsia="Calibri"/>
        </w:rPr>
        <w:t>master</w:t>
      </w:r>
      <w:r>
        <w:t>).</w:t>
      </w:r>
    </w:p>
    <w:p w14:paraId="4321406A" w14:textId="77777777" w:rsidR="00CC0DCF" w:rsidRDefault="00CC0DCF" w:rsidP="00CC0DC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Así, los nuevos cambios se integran al proyecto estable.</w:t>
      </w:r>
    </w:p>
    <w:p w14:paraId="6DB0FB98" w14:textId="77777777" w:rsidR="00CC0DCF" w:rsidRDefault="00567AF2" w:rsidP="00CC0DCF">
      <w:pPr>
        <w:spacing w:after="0"/>
      </w:pPr>
      <w:r>
        <w:pict w14:anchorId="231E6AEE">
          <v:rect id="_x0000_i1029" style="width:0;height:1.5pt" o:hralign="center" o:hrstd="t" o:hr="t" fillcolor="#a0a0a0" stroked="f"/>
        </w:pict>
      </w:r>
    </w:p>
    <w:p w14:paraId="39B0F54C" w14:textId="77777777" w:rsidR="00CC0DCF" w:rsidRDefault="00CC0DCF" w:rsidP="00CC0DCF">
      <w:pPr>
        <w:pStyle w:val="Ttulo4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Textoennegrita"/>
          <w:b w:val="0"/>
          <w:bCs w:val="0"/>
        </w:rPr>
        <w:t>Resultado final</w:t>
      </w:r>
    </w:p>
    <w:p w14:paraId="54BF40D8" w14:textId="77777777" w:rsidR="00CC0DCF" w:rsidRDefault="00CC0DCF" w:rsidP="00CC0DC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Los archivos del proyecto ahora incluyen:</w:t>
      </w:r>
    </w:p>
    <w:p w14:paraId="48278F50" w14:textId="77777777" w:rsidR="00CC0DCF" w:rsidRDefault="00CC0DCF" w:rsidP="00CC0DCF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Los documentos del </w:t>
      </w:r>
      <w:r>
        <w:rPr>
          <w:rStyle w:val="CdigoHTML"/>
          <w:rFonts w:eastAsia="Calibri"/>
        </w:rPr>
        <w:t>master</w:t>
      </w:r>
      <w:r>
        <w:t>.</w:t>
      </w:r>
    </w:p>
    <w:p w14:paraId="30B1B8AB" w14:textId="77777777" w:rsidR="00CC0DCF" w:rsidRDefault="00CC0DCF" w:rsidP="00CC0DCF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Las nuevas páginas desarrolladas.</w:t>
      </w:r>
    </w:p>
    <w:p w14:paraId="2D065256" w14:textId="77777777" w:rsidR="00CC0DCF" w:rsidRDefault="00CC0DCF" w:rsidP="00CC0DCF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Los bugs corregidos.</w:t>
      </w:r>
    </w:p>
    <w:p w14:paraId="66917B64" w14:textId="77777777" w:rsidR="00CC0DCF" w:rsidRDefault="00567AF2" w:rsidP="00CC0DCF">
      <w:pPr>
        <w:spacing w:after="0"/>
      </w:pPr>
      <w:r>
        <w:pict w14:anchorId="60F8E781">
          <v:rect id="_x0000_i1030" style="width:0;height:1.5pt" o:hralign="center" o:hrstd="t" o:hr="t" fillcolor="#a0a0a0" stroked="f"/>
        </w:pict>
      </w:r>
    </w:p>
    <w:p w14:paraId="76379679" w14:textId="77777777" w:rsidR="00CC0DCF" w:rsidRDefault="00CC0DCF" w:rsidP="00CC0DCF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Conclusión</w:t>
      </w:r>
    </w:p>
    <w:p w14:paraId="4D94966B" w14:textId="77777777" w:rsidR="00CC0DCF" w:rsidRDefault="00CC0DCF" w:rsidP="00CC0DCF">
      <w:pPr>
        <w:spacing w:before="100" w:beforeAutospacing="1" w:after="100" w:afterAutospacing="1"/>
      </w:pPr>
      <w:r>
        <w:t xml:space="preserve">Este flujo refleja un </w:t>
      </w:r>
      <w:r>
        <w:rPr>
          <w:rStyle w:val="Textoennegrita"/>
        </w:rPr>
        <w:t>modelo de trabajo colaborativo y seguro</w:t>
      </w:r>
      <w:r>
        <w:t xml:space="preserve"> donde:</w:t>
      </w:r>
    </w:p>
    <w:p w14:paraId="585B6774" w14:textId="77777777" w:rsidR="00CC0DCF" w:rsidRDefault="00CC0DCF" w:rsidP="00CC0DC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Se minimizan los conflictos de código.</w:t>
      </w:r>
    </w:p>
    <w:p w14:paraId="459CAC26" w14:textId="77777777" w:rsidR="00CC0DCF" w:rsidRDefault="00CC0DCF" w:rsidP="00CC0DC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Se facilita la colaboración en paralelo.</w:t>
      </w:r>
    </w:p>
    <w:p w14:paraId="268513EF" w14:textId="77777777" w:rsidR="00CC0DCF" w:rsidRDefault="00CC0DCF" w:rsidP="00CC0DC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Se mantiene la estabilidad de la rama principal.</w:t>
      </w:r>
    </w:p>
    <w:p w14:paraId="5A5A8167" w14:textId="77777777" w:rsidR="00CC0DCF" w:rsidRDefault="00CC0DCF" w:rsidP="00CC0DCF">
      <w:pPr>
        <w:spacing w:before="100" w:beforeAutospacing="1" w:after="100" w:afterAutospacing="1"/>
      </w:pPr>
      <w:r>
        <w:t>Es ideal para aplicar en proyectos reales con vari</w:t>
      </w:r>
    </w:p>
    <w:p w14:paraId="06C0A356" w14:textId="2746D6A3" w:rsidR="00CC0DCF" w:rsidRPr="00D829B9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ES"/>
        </w:rPr>
      </w:pPr>
    </w:p>
    <w:p w14:paraId="63A4EE20" w14:textId="49502355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22684853" w14:textId="15AB66D4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6B94A236" w14:textId="401FF198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2484375A" w14:textId="7F4C3715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29EA1418" w14:textId="1411B31D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06112393" w14:textId="5A8E6F2E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254C1B11" w14:textId="73B72F78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55A4F5B2" w14:textId="3472851B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286935AD" w14:textId="673CF1A8" w:rsidR="00CC0DCF" w:rsidRDefault="00CC0DCF" w:rsidP="00A85A16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lang w:val="es-MX"/>
        </w:rPr>
      </w:pPr>
    </w:p>
    <w:p w14:paraId="46AEAF18" w14:textId="671C9E89" w:rsidR="00EF79C4" w:rsidRDefault="00EF79C4" w:rsidP="00A85A16">
      <w:pPr>
        <w:pStyle w:val="NormalWeb"/>
        <w:ind w:left="709" w:hanging="283"/>
        <w:rPr>
          <w:rFonts w:ascii="Calibri" w:hAnsi="Calibri" w:cs="Calibri"/>
          <w:b/>
          <w:bCs/>
          <w:lang w:val="es-MX"/>
        </w:rPr>
      </w:pPr>
      <w:r>
        <w:rPr>
          <w:rFonts w:ascii="Calibri" w:hAnsi="Calibri" w:cs="Calibri"/>
          <w:b/>
          <w:bCs/>
          <w:lang w:val="es-MX"/>
        </w:rPr>
        <w:t xml:space="preserve">3.2 </w:t>
      </w:r>
      <w:r w:rsidRPr="00611CBF">
        <w:rPr>
          <w:rFonts w:ascii="Calibri" w:hAnsi="Calibri" w:cs="Calibri"/>
          <w:b/>
          <w:bCs/>
          <w:lang w:val="es-MX"/>
        </w:rPr>
        <w:t xml:space="preserve">Actividades de </w:t>
      </w:r>
      <w:r>
        <w:rPr>
          <w:rFonts w:ascii="Calibri" w:hAnsi="Calibri" w:cs="Calibri"/>
          <w:b/>
          <w:bCs/>
          <w:lang w:val="es-MX"/>
        </w:rPr>
        <w:t>apropiación del conocimiento</w:t>
      </w:r>
    </w:p>
    <w:p w14:paraId="61EA9D68" w14:textId="2A0C493E" w:rsidR="0090186F" w:rsidRDefault="0090186F" w:rsidP="00A85A16">
      <w:pPr>
        <w:pStyle w:val="NormalWeb"/>
        <w:ind w:left="709" w:hanging="283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En esta </w:t>
      </w:r>
      <w:proofErr w:type="spellStart"/>
      <w:r>
        <w:rPr>
          <w:rFonts w:ascii="Calibri" w:hAnsi="Calibri" w:cs="Calibri"/>
          <w:lang w:val="es-MX"/>
        </w:rPr>
        <w:t>practica</w:t>
      </w:r>
      <w:proofErr w:type="spellEnd"/>
      <w:r>
        <w:rPr>
          <w:rFonts w:ascii="Calibri" w:hAnsi="Calibri" w:cs="Calibri"/>
          <w:lang w:val="es-MX"/>
        </w:rPr>
        <w:t xml:space="preserve"> crearas un proyecto en el entorno de programación </w:t>
      </w:r>
      <w:proofErr w:type="spellStart"/>
      <w:r>
        <w:rPr>
          <w:rFonts w:ascii="Calibri" w:hAnsi="Calibri" w:cs="Calibri"/>
          <w:lang w:val="es-MX"/>
        </w:rPr>
        <w:t>VisualStudio</w:t>
      </w:r>
      <w:proofErr w:type="spellEnd"/>
      <w:r>
        <w:rPr>
          <w:rFonts w:ascii="Calibri" w:hAnsi="Calibri" w:cs="Calibri"/>
          <w:lang w:val="es-MX"/>
        </w:rPr>
        <w:t>.</w:t>
      </w:r>
    </w:p>
    <w:p w14:paraId="3462A29F" w14:textId="46E14B07" w:rsidR="0090186F" w:rsidRDefault="00004534" w:rsidP="00A85A16">
      <w:pPr>
        <w:pStyle w:val="NormalWeb"/>
        <w:ind w:left="709" w:hanging="283"/>
        <w:rPr>
          <w:rFonts w:ascii="Calibri" w:hAnsi="Calibri" w:cs="Calibri"/>
          <w:lang w:val="es-MX"/>
        </w:rPr>
      </w:pPr>
      <w:r w:rsidRPr="00004534">
        <w:rPr>
          <w:rFonts w:ascii="Calibri" w:hAnsi="Calibri" w:cs="Calibri"/>
          <w:noProof/>
          <w:lang w:val="es-MX"/>
        </w:rPr>
        <w:drawing>
          <wp:inline distT="0" distB="0" distL="0" distR="0" wp14:anchorId="4C083198" wp14:editId="71637D31">
            <wp:extent cx="2753109" cy="2772162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23CA" w14:textId="77777777" w:rsidR="0090186F" w:rsidRDefault="0090186F" w:rsidP="00A85A16">
      <w:pPr>
        <w:pStyle w:val="NormalWeb"/>
        <w:ind w:left="709" w:hanging="283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A </w:t>
      </w:r>
      <w:proofErr w:type="gramStart"/>
      <w:r>
        <w:rPr>
          <w:rFonts w:ascii="Calibri" w:hAnsi="Calibri" w:cs="Calibri"/>
          <w:lang w:val="es-MX"/>
        </w:rPr>
        <w:t>continuación</w:t>
      </w:r>
      <w:proofErr w:type="gramEnd"/>
      <w:r>
        <w:rPr>
          <w:rFonts w:ascii="Calibri" w:hAnsi="Calibri" w:cs="Calibri"/>
          <w:lang w:val="es-MX"/>
        </w:rPr>
        <w:t xml:space="preserve"> debes:</w:t>
      </w:r>
    </w:p>
    <w:p w14:paraId="5CC94E1A" w14:textId="0EC490AD" w:rsidR="00D829B9" w:rsidRDefault="0090186F" w:rsidP="0090186F">
      <w:pPr>
        <w:pStyle w:val="NormalWeb"/>
        <w:numPr>
          <w:ilvl w:val="0"/>
          <w:numId w:val="27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Crear un repositorio local</w:t>
      </w:r>
    </w:p>
    <w:p w14:paraId="25EEED1A" w14:textId="0385DAF1" w:rsidR="0090186F" w:rsidRDefault="0090186F" w:rsidP="0090186F">
      <w:pPr>
        <w:pStyle w:val="NormalWeb"/>
        <w:numPr>
          <w:ilvl w:val="0"/>
          <w:numId w:val="27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Crear un repositorio remoto en GitHub</w:t>
      </w:r>
    </w:p>
    <w:p w14:paraId="412D093F" w14:textId="10C6AD00" w:rsidR="0090186F" w:rsidRDefault="0090186F" w:rsidP="0090186F">
      <w:pPr>
        <w:pStyle w:val="NormalWeb"/>
        <w:numPr>
          <w:ilvl w:val="0"/>
          <w:numId w:val="27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Hacer un “Git </w:t>
      </w:r>
      <w:proofErr w:type="spellStart"/>
      <w:r>
        <w:rPr>
          <w:rFonts w:ascii="Calibri" w:hAnsi="Calibri" w:cs="Calibri"/>
          <w:lang w:val="es-MX"/>
        </w:rPr>
        <w:t>push</w:t>
      </w:r>
      <w:proofErr w:type="spellEnd"/>
      <w:r>
        <w:rPr>
          <w:rFonts w:ascii="Calibri" w:hAnsi="Calibri" w:cs="Calibri"/>
          <w:lang w:val="es-MX"/>
        </w:rPr>
        <w:t>”</w:t>
      </w:r>
    </w:p>
    <w:p w14:paraId="17632698" w14:textId="6327DB1A" w:rsidR="0090186F" w:rsidRDefault="0090186F" w:rsidP="0090186F">
      <w:pPr>
        <w:pStyle w:val="NormalWeb"/>
        <w:ind w:left="709" w:hanging="283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Visualizar los </w:t>
      </w:r>
      <w:proofErr w:type="spellStart"/>
      <w:r>
        <w:rPr>
          <w:rFonts w:ascii="Calibri" w:hAnsi="Calibri" w:cs="Calibri"/>
          <w:lang w:val="es-MX"/>
        </w:rPr>
        <w:t>branches</w:t>
      </w:r>
      <w:proofErr w:type="spellEnd"/>
      <w:r>
        <w:rPr>
          <w:rFonts w:ascii="Calibri" w:hAnsi="Calibri" w:cs="Calibri"/>
          <w:lang w:val="es-MX"/>
        </w:rPr>
        <w:t xml:space="preserve"> (ramas)</w:t>
      </w:r>
    </w:p>
    <w:p w14:paraId="18229812" w14:textId="203772DD" w:rsidR="00D829B9" w:rsidRDefault="00134783" w:rsidP="00A85A16">
      <w:pPr>
        <w:pStyle w:val="NormalWeb"/>
        <w:ind w:left="709" w:hanging="283"/>
        <w:rPr>
          <w:rFonts w:ascii="Calibri" w:hAnsi="Calibri" w:cs="Calibri"/>
          <w:b/>
          <w:bCs/>
          <w:lang w:val="es-MX"/>
        </w:rPr>
      </w:pPr>
      <w:r>
        <w:rPr>
          <w:noProof/>
        </w:rPr>
        <w:drawing>
          <wp:inline distT="0" distB="0" distL="0" distR="0" wp14:anchorId="0A3E3A1E" wp14:editId="18FBCAE5">
            <wp:extent cx="6120765" cy="14306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D7EC" w14:textId="4392C5FA" w:rsidR="00FF6826" w:rsidRDefault="00D829B9" w:rsidP="00D829B9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lang w:val="es-MX"/>
        </w:rPr>
      </w:pPr>
      <w:r w:rsidRPr="00D829B9">
        <w:rPr>
          <w:rFonts w:cs="Calibri"/>
          <w:lang w:val="es-MX"/>
        </w:rPr>
        <w:t xml:space="preserve">El comando </w:t>
      </w:r>
      <w:r>
        <w:rPr>
          <w:rFonts w:cs="Calibri"/>
          <w:lang w:val="es-MX"/>
        </w:rPr>
        <w:t>“</w:t>
      </w:r>
      <w:proofErr w:type="spellStart"/>
      <w:r>
        <w:rPr>
          <w:rFonts w:cs="Calibri"/>
          <w:lang w:val="es-MX"/>
        </w:rPr>
        <w:t>git</w:t>
      </w:r>
      <w:proofErr w:type="spellEnd"/>
      <w:r>
        <w:rPr>
          <w:rFonts w:cs="Calibri"/>
          <w:lang w:val="es-MX"/>
        </w:rPr>
        <w:t xml:space="preserve"> </w:t>
      </w:r>
      <w:proofErr w:type="spellStart"/>
      <w:r>
        <w:rPr>
          <w:rFonts w:cs="Calibri"/>
          <w:lang w:val="es-MX"/>
        </w:rPr>
        <w:t>branch</w:t>
      </w:r>
      <w:proofErr w:type="spellEnd"/>
      <w:r>
        <w:rPr>
          <w:rFonts w:cs="Calibri"/>
          <w:lang w:val="es-MX"/>
        </w:rPr>
        <w:t>” muestra que nuestro proyecto, solo tiene la rama “master”</w:t>
      </w:r>
    </w:p>
    <w:p w14:paraId="2D6D0262" w14:textId="77777777" w:rsidR="00134783" w:rsidRDefault="00134783" w:rsidP="00D829B9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b/>
          <w:bCs/>
          <w:lang w:val="es-MX"/>
        </w:rPr>
      </w:pPr>
    </w:p>
    <w:p w14:paraId="2B7F0EF7" w14:textId="1CF19496" w:rsidR="00F01922" w:rsidRDefault="00757F15" w:rsidP="00D829B9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b/>
          <w:bCs/>
          <w:lang w:val="es-MX"/>
        </w:rPr>
      </w:pPr>
      <w:proofErr w:type="spellStart"/>
      <w:r w:rsidRPr="00757F15">
        <w:rPr>
          <w:rFonts w:cs="Calibri"/>
          <w:b/>
          <w:bCs/>
          <w:lang w:val="es-MX"/>
        </w:rPr>
        <w:lastRenderedPageBreak/>
        <w:t>Creacion</w:t>
      </w:r>
      <w:proofErr w:type="spellEnd"/>
      <w:r w:rsidRPr="00757F15">
        <w:rPr>
          <w:rFonts w:cs="Calibri"/>
          <w:b/>
          <w:bCs/>
          <w:lang w:val="es-MX"/>
        </w:rPr>
        <w:t xml:space="preserve"> de un Branch (rama)</w:t>
      </w:r>
    </w:p>
    <w:p w14:paraId="7ADE0F1D" w14:textId="23240C38" w:rsidR="00CA147C" w:rsidRPr="00CA147C" w:rsidRDefault="00CA147C" w:rsidP="00D829B9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lang w:val="es-MX"/>
        </w:rPr>
      </w:pPr>
      <w:r w:rsidRPr="00CA147C">
        <w:rPr>
          <w:rFonts w:cs="Calibri"/>
          <w:lang w:val="es-MX"/>
        </w:rPr>
        <w:t>El siguiente comando</w:t>
      </w:r>
      <w:r>
        <w:rPr>
          <w:rFonts w:cs="Calibri"/>
          <w:lang w:val="es-MX"/>
        </w:rPr>
        <w:t xml:space="preserve"> crear un nuevo </w:t>
      </w:r>
      <w:proofErr w:type="spellStart"/>
      <w:r>
        <w:rPr>
          <w:rFonts w:cs="Calibri"/>
          <w:lang w:val="es-MX"/>
        </w:rPr>
        <w:t>branch</w:t>
      </w:r>
      <w:proofErr w:type="spellEnd"/>
    </w:p>
    <w:p w14:paraId="45EA1EF5" w14:textId="179C793C" w:rsidR="00F01922" w:rsidRDefault="00CA147C" w:rsidP="00D829B9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b/>
          <w:bCs/>
          <w:lang w:val="es-MX"/>
        </w:rPr>
      </w:pPr>
      <w:r>
        <w:rPr>
          <w:noProof/>
        </w:rPr>
        <w:drawing>
          <wp:inline distT="0" distB="0" distL="0" distR="0" wp14:anchorId="68E3A5AC" wp14:editId="67B16EB9">
            <wp:extent cx="6120765" cy="118618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B280" w14:textId="77777777" w:rsidR="00134783" w:rsidRDefault="00134783" w:rsidP="00134783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cs="Calibri"/>
          <w:lang w:val="es-ES"/>
        </w:rPr>
      </w:pPr>
      <w:r>
        <w:rPr>
          <w:rFonts w:cs="Calibri"/>
          <w:lang w:val="es-ES"/>
        </w:rPr>
        <w:t xml:space="preserve">Nota: todos los archivos </w:t>
      </w:r>
      <w:proofErr w:type="spellStart"/>
      <w:r>
        <w:rPr>
          <w:rFonts w:cs="Calibri"/>
          <w:lang w:val="es-ES"/>
        </w:rPr>
        <w:t>de el</w:t>
      </w:r>
      <w:proofErr w:type="spellEnd"/>
      <w:r>
        <w:rPr>
          <w:rFonts w:cs="Calibri"/>
          <w:lang w:val="es-ES"/>
        </w:rPr>
        <w:t xml:space="preserve"> Branch “master” se copian en la nueva rama</w:t>
      </w:r>
    </w:p>
    <w:p w14:paraId="216B94E9" w14:textId="77777777" w:rsidR="00134783" w:rsidRDefault="00134783" w:rsidP="00D829B9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lang w:val="es-ES"/>
        </w:rPr>
      </w:pPr>
    </w:p>
    <w:p w14:paraId="608EEAB9" w14:textId="38F59756" w:rsidR="00757F15" w:rsidRDefault="00F01922" w:rsidP="00D829B9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lang w:val="es-ES"/>
        </w:rPr>
      </w:pPr>
      <w:r>
        <w:rPr>
          <w:rFonts w:cs="Calibri"/>
          <w:lang w:val="es-ES"/>
        </w:rPr>
        <w:t xml:space="preserve">Revisemos nuevamente los </w:t>
      </w:r>
      <w:proofErr w:type="spellStart"/>
      <w:r>
        <w:rPr>
          <w:rFonts w:cs="Calibri"/>
          <w:lang w:val="es-ES"/>
        </w:rPr>
        <w:t>branches</w:t>
      </w:r>
      <w:proofErr w:type="spellEnd"/>
      <w:r>
        <w:rPr>
          <w:rFonts w:cs="Calibri"/>
          <w:lang w:val="es-ES"/>
        </w:rPr>
        <w:t xml:space="preserve"> disponibles</w:t>
      </w:r>
    </w:p>
    <w:p w14:paraId="40BB93A9" w14:textId="3850FB22" w:rsidR="00CA147C" w:rsidRDefault="00CA147C" w:rsidP="00D829B9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lang w:val="es-ES"/>
        </w:rPr>
      </w:pPr>
      <w:r>
        <w:rPr>
          <w:noProof/>
        </w:rPr>
        <w:drawing>
          <wp:inline distT="0" distB="0" distL="0" distR="0" wp14:anchorId="15BF2949" wp14:editId="4DAB26B6">
            <wp:extent cx="6120765" cy="118618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902C" w14:textId="3529A15D" w:rsidR="00F01922" w:rsidRDefault="00F01922" w:rsidP="00D829B9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Podemos observar que ahora hay dos ramas</w:t>
      </w:r>
      <w:r w:rsidR="00134783">
        <w:rPr>
          <w:rFonts w:cs="Calibri"/>
          <w:lang w:val="es-ES"/>
        </w:rPr>
        <w:t>. L</w:t>
      </w:r>
      <w:r>
        <w:rPr>
          <w:rFonts w:cs="Calibri"/>
          <w:lang w:val="es-ES"/>
        </w:rPr>
        <w:t>a rama actual es “master” (aparece de color verde)</w:t>
      </w:r>
    </w:p>
    <w:p w14:paraId="4CE3248C" w14:textId="15040518" w:rsidR="00F01922" w:rsidRDefault="007A6ED3" w:rsidP="007A6ED3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Ahora vamos a cambiar a la nueva rama creada, para ello utilizamos el comando “</w:t>
      </w:r>
      <w:proofErr w:type="spellStart"/>
      <w:r w:rsidRPr="007A6ED3">
        <w:rPr>
          <w:rFonts w:cs="Calibri"/>
          <w:b/>
          <w:bCs/>
          <w:lang w:val="es-ES"/>
        </w:rPr>
        <w:t>git</w:t>
      </w:r>
      <w:proofErr w:type="spellEnd"/>
      <w:r w:rsidRPr="007A6ED3">
        <w:rPr>
          <w:rFonts w:cs="Calibri"/>
          <w:b/>
          <w:bCs/>
          <w:lang w:val="es-ES"/>
        </w:rPr>
        <w:t xml:space="preserve"> </w:t>
      </w:r>
      <w:proofErr w:type="spellStart"/>
      <w:r w:rsidRPr="007A6ED3">
        <w:rPr>
          <w:rFonts w:cs="Calibri"/>
          <w:b/>
          <w:bCs/>
          <w:lang w:val="es-ES"/>
        </w:rPr>
        <w:t>checkout</w:t>
      </w:r>
      <w:proofErr w:type="spellEnd"/>
      <w:r>
        <w:rPr>
          <w:rFonts w:cs="Calibri"/>
          <w:lang w:val="es-ES"/>
        </w:rPr>
        <w:t xml:space="preserve"> </w:t>
      </w:r>
      <w:proofErr w:type="spellStart"/>
      <w:r w:rsidRPr="007A6ED3">
        <w:rPr>
          <w:rFonts w:cs="Calibri"/>
          <w:i/>
          <w:iCs/>
          <w:lang w:val="es-ES"/>
        </w:rPr>
        <w:t>nombre_rama</w:t>
      </w:r>
      <w:proofErr w:type="spellEnd"/>
      <w:r>
        <w:rPr>
          <w:rFonts w:cs="Calibri"/>
          <w:lang w:val="es-ES"/>
        </w:rPr>
        <w:t>"</w:t>
      </w:r>
      <w:r w:rsidR="00CA147C">
        <w:rPr>
          <w:rFonts w:cs="Calibri"/>
          <w:lang w:val="es-ES"/>
        </w:rPr>
        <w:t xml:space="preserve"> y posteriormente mostramos todas las ramas con la instrucción “</w:t>
      </w:r>
      <w:proofErr w:type="spellStart"/>
      <w:r w:rsidR="00CA147C" w:rsidRPr="00CA147C">
        <w:rPr>
          <w:rFonts w:cs="Calibri"/>
          <w:b/>
          <w:bCs/>
          <w:lang w:val="es-ES"/>
        </w:rPr>
        <w:t>git</w:t>
      </w:r>
      <w:proofErr w:type="spellEnd"/>
      <w:r w:rsidR="00CA147C" w:rsidRPr="00CA147C">
        <w:rPr>
          <w:rFonts w:cs="Calibri"/>
          <w:b/>
          <w:bCs/>
          <w:lang w:val="es-ES"/>
        </w:rPr>
        <w:t xml:space="preserve"> </w:t>
      </w:r>
      <w:proofErr w:type="spellStart"/>
      <w:r w:rsidR="00CA147C" w:rsidRPr="00CA147C">
        <w:rPr>
          <w:rFonts w:cs="Calibri"/>
          <w:b/>
          <w:bCs/>
          <w:lang w:val="es-ES"/>
        </w:rPr>
        <w:t>branch</w:t>
      </w:r>
      <w:proofErr w:type="spellEnd"/>
      <w:r w:rsidR="00CA147C">
        <w:rPr>
          <w:rFonts w:cs="Calibri"/>
          <w:lang w:val="es-ES"/>
        </w:rPr>
        <w:t>”</w:t>
      </w:r>
    </w:p>
    <w:p w14:paraId="3F7F70C7" w14:textId="77777777" w:rsidR="00CA147C" w:rsidRDefault="00CA147C" w:rsidP="007A6ED3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cs="Calibri"/>
          <w:lang w:val="es-ES"/>
        </w:rPr>
      </w:pPr>
    </w:p>
    <w:p w14:paraId="64CA8EC9" w14:textId="2CAF0DC8" w:rsidR="00CA147C" w:rsidRDefault="00CA147C" w:rsidP="007A6ED3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cs="Calibri"/>
          <w:lang w:val="es-ES"/>
        </w:rPr>
      </w:pPr>
      <w:r>
        <w:rPr>
          <w:noProof/>
        </w:rPr>
        <w:drawing>
          <wp:inline distT="0" distB="0" distL="0" distR="0" wp14:anchorId="52B088B9" wp14:editId="136311F0">
            <wp:extent cx="6120765" cy="201168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933E" w14:textId="77777777" w:rsidR="001B5197" w:rsidRDefault="001B5197" w:rsidP="007A6ED3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cs="Calibri"/>
          <w:lang w:val="es-ES"/>
        </w:rPr>
      </w:pPr>
    </w:p>
    <w:p w14:paraId="27AA7611" w14:textId="77777777" w:rsidR="007A6ED3" w:rsidRDefault="007A6ED3" w:rsidP="007A6ED3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cs="Calibri"/>
          <w:lang w:val="es-ES"/>
        </w:rPr>
      </w:pPr>
    </w:p>
    <w:p w14:paraId="59929440" w14:textId="39F8F91F" w:rsidR="007A6ED3" w:rsidRPr="00757F15" w:rsidRDefault="007A6ED3" w:rsidP="00D829B9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cs="Calibri"/>
          <w:lang w:val="es-ES"/>
        </w:rPr>
      </w:pPr>
    </w:p>
    <w:p w14:paraId="3A1FA601" w14:textId="77777777" w:rsidR="00CA147C" w:rsidRDefault="00CA147C" w:rsidP="007A6ED3">
      <w:pPr>
        <w:spacing w:after="0" w:line="360" w:lineRule="auto"/>
        <w:ind w:left="357"/>
        <w:jc w:val="both"/>
      </w:pPr>
    </w:p>
    <w:p w14:paraId="26290B6A" w14:textId="1A91E372" w:rsidR="007A6ED3" w:rsidRDefault="007A6ED3" w:rsidP="007A6ED3">
      <w:pPr>
        <w:spacing w:after="0" w:line="360" w:lineRule="auto"/>
        <w:ind w:left="357"/>
        <w:jc w:val="both"/>
      </w:pPr>
      <w:r>
        <w:t xml:space="preserve">Podemos observar que </w:t>
      </w:r>
      <w:r w:rsidR="00CA147C">
        <w:t>ahora la rama actual es “</w:t>
      </w:r>
      <w:proofErr w:type="spellStart"/>
      <w:r w:rsidR="00CA147C">
        <w:t>otros_ciclos</w:t>
      </w:r>
      <w:proofErr w:type="spellEnd"/>
      <w:r w:rsidR="00CA147C">
        <w:t>” (en color verde)</w:t>
      </w:r>
    </w:p>
    <w:p w14:paraId="69CF4ECC" w14:textId="510EE5C3" w:rsidR="00CA147C" w:rsidRDefault="00CA147C" w:rsidP="007A6ED3">
      <w:pPr>
        <w:spacing w:after="0" w:line="360" w:lineRule="auto"/>
        <w:ind w:left="357"/>
        <w:jc w:val="both"/>
      </w:pPr>
    </w:p>
    <w:p w14:paraId="43915B22" w14:textId="79BC99D2" w:rsidR="00CA147C" w:rsidRDefault="00CA147C" w:rsidP="007A6ED3">
      <w:pPr>
        <w:spacing w:after="0" w:line="360" w:lineRule="auto"/>
        <w:ind w:left="357"/>
        <w:jc w:val="both"/>
      </w:pPr>
      <w:r>
        <w:t xml:space="preserve">Ahora vamos a crear dos nuevos programas. Es importante </w:t>
      </w:r>
      <w:r w:rsidR="0096668E">
        <w:t>tener en cuenta que estos programas quedaran en la rama actual (</w:t>
      </w:r>
      <w:proofErr w:type="spellStart"/>
      <w:r w:rsidR="0096668E">
        <w:t>otros_ciclos</w:t>
      </w:r>
      <w:proofErr w:type="spellEnd"/>
      <w:r w:rsidR="0096668E">
        <w:t>)</w:t>
      </w:r>
    </w:p>
    <w:p w14:paraId="5366083F" w14:textId="0C573594" w:rsidR="005922CE" w:rsidRDefault="005922CE" w:rsidP="007A6ED3">
      <w:pPr>
        <w:spacing w:after="0" w:line="360" w:lineRule="auto"/>
        <w:ind w:left="357"/>
        <w:jc w:val="both"/>
      </w:pPr>
    </w:p>
    <w:p w14:paraId="08AF1655" w14:textId="179CDD5D" w:rsidR="005922CE" w:rsidRDefault="005922CE" w:rsidP="007A6ED3">
      <w:pPr>
        <w:spacing w:after="0" w:line="360" w:lineRule="auto"/>
        <w:ind w:left="357"/>
        <w:jc w:val="both"/>
      </w:pPr>
      <w:r w:rsidRPr="005922CE">
        <w:rPr>
          <w:noProof/>
        </w:rPr>
        <w:drawing>
          <wp:inline distT="0" distB="0" distL="0" distR="0" wp14:anchorId="77E4E85D" wp14:editId="13093AFE">
            <wp:extent cx="6120765" cy="2681605"/>
            <wp:effectExtent l="0" t="0" r="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5DA5" w14:textId="2D62446E" w:rsidR="00CA147C" w:rsidRDefault="00CA147C" w:rsidP="007A6ED3">
      <w:pPr>
        <w:spacing w:after="0" w:line="360" w:lineRule="auto"/>
        <w:ind w:left="357"/>
        <w:jc w:val="both"/>
      </w:pPr>
    </w:p>
    <w:p w14:paraId="2DE8005C" w14:textId="1DD5EADA" w:rsidR="00CA147C" w:rsidRDefault="005922CE" w:rsidP="007A6ED3">
      <w:pPr>
        <w:spacing w:after="0" w:line="360" w:lineRule="auto"/>
        <w:ind w:left="357"/>
        <w:jc w:val="both"/>
      </w:pPr>
      <w:r>
        <w:t xml:space="preserve">Observe en la ventana de </w:t>
      </w:r>
      <w:proofErr w:type="spellStart"/>
      <w:r>
        <w:t>gitbash</w:t>
      </w:r>
      <w:proofErr w:type="spellEnd"/>
      <w:r>
        <w:t xml:space="preserve"> aparecen los nuevos programas en color rojo (</w:t>
      </w:r>
      <w:proofErr w:type="spellStart"/>
      <w:r>
        <w:t>untracked</w:t>
      </w:r>
      <w:proofErr w:type="spellEnd"/>
      <w:r>
        <w:t>)</w:t>
      </w:r>
    </w:p>
    <w:p w14:paraId="329F755A" w14:textId="78881C9A" w:rsidR="006138F0" w:rsidRDefault="006138F0" w:rsidP="006138F0">
      <w:pPr>
        <w:spacing w:after="0" w:line="240" w:lineRule="auto"/>
        <w:ind w:left="357"/>
        <w:jc w:val="both"/>
      </w:pPr>
      <w:r>
        <w:t>El siguiente paso es: llevar los archivos sin seguimiento (</w:t>
      </w:r>
      <w:proofErr w:type="spellStart"/>
      <w:r>
        <w:t>untracked</w:t>
      </w:r>
      <w:proofErr w:type="spellEnd"/>
      <w:r>
        <w:t>) al “</w:t>
      </w:r>
      <w:proofErr w:type="spellStart"/>
      <w:r>
        <w:t>Stagin</w:t>
      </w:r>
      <w:proofErr w:type="spellEnd"/>
      <w:r>
        <w:t xml:space="preserve"> </w:t>
      </w:r>
      <w:proofErr w:type="spellStart"/>
      <w:r>
        <w:t>area</w:t>
      </w:r>
      <w:proofErr w:type="spellEnd"/>
      <w:r>
        <w:t>” y luego al repositorio local</w:t>
      </w:r>
    </w:p>
    <w:p w14:paraId="18BE2BC5" w14:textId="77777777" w:rsidR="00F25E80" w:rsidRDefault="00F25E80" w:rsidP="006138F0">
      <w:pPr>
        <w:spacing w:after="0" w:line="240" w:lineRule="auto"/>
        <w:ind w:left="357"/>
        <w:jc w:val="both"/>
      </w:pPr>
    </w:p>
    <w:p w14:paraId="4BAC7B6E" w14:textId="247EF712" w:rsidR="00F25E80" w:rsidRDefault="00F25E80" w:rsidP="006138F0">
      <w:pPr>
        <w:spacing w:after="0" w:line="240" w:lineRule="auto"/>
        <w:ind w:left="357"/>
        <w:jc w:val="both"/>
      </w:pPr>
      <w:r>
        <w:rPr>
          <w:noProof/>
        </w:rPr>
        <w:drawing>
          <wp:inline distT="0" distB="0" distL="0" distR="0" wp14:anchorId="35D93852" wp14:editId="3629B16B">
            <wp:extent cx="6120765" cy="22872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40B0" w14:textId="33427F19" w:rsidR="00CA147C" w:rsidRDefault="00CA147C" w:rsidP="007A6ED3">
      <w:pPr>
        <w:spacing w:after="0" w:line="360" w:lineRule="auto"/>
        <w:ind w:left="357"/>
        <w:jc w:val="both"/>
      </w:pPr>
    </w:p>
    <w:p w14:paraId="180A8ED8" w14:textId="77777777" w:rsidR="00F25E80" w:rsidRDefault="00F25E80" w:rsidP="00F25E80">
      <w:pPr>
        <w:spacing w:after="0" w:line="240" w:lineRule="auto"/>
        <w:ind w:left="357"/>
        <w:jc w:val="both"/>
      </w:pPr>
    </w:p>
    <w:p w14:paraId="1912AFC9" w14:textId="1F25EE73" w:rsidR="00CA147C" w:rsidRDefault="00F25E80" w:rsidP="00F25E80">
      <w:pPr>
        <w:spacing w:after="0" w:line="240" w:lineRule="auto"/>
        <w:ind w:left="357"/>
        <w:jc w:val="both"/>
      </w:pPr>
      <w:r>
        <w:t xml:space="preserve">Si nos cambiamos de </w:t>
      </w:r>
      <w:proofErr w:type="spellStart"/>
      <w:r>
        <w:t>branch</w:t>
      </w:r>
      <w:proofErr w:type="spellEnd"/>
      <w:r>
        <w:t xml:space="preserve">, podemos ver que desaparecen los nuevos archivos en el entorno de </w:t>
      </w:r>
      <w:proofErr w:type="spellStart"/>
      <w:r>
        <w:t>VisualStudioCode</w:t>
      </w:r>
      <w:proofErr w:type="spellEnd"/>
    </w:p>
    <w:p w14:paraId="0D397AE9" w14:textId="712CFAE8" w:rsidR="00F25E80" w:rsidRDefault="00F25E80" w:rsidP="00F25E80">
      <w:pPr>
        <w:spacing w:after="0" w:line="240" w:lineRule="auto"/>
        <w:ind w:left="357"/>
        <w:jc w:val="both"/>
      </w:pPr>
    </w:p>
    <w:p w14:paraId="65A2944F" w14:textId="1F42A3E2" w:rsidR="00F25E80" w:rsidRDefault="00F25E80" w:rsidP="00F25E80">
      <w:pPr>
        <w:spacing w:after="0" w:line="240" w:lineRule="auto"/>
        <w:ind w:left="357"/>
        <w:jc w:val="both"/>
      </w:pPr>
      <w:r w:rsidRPr="00F25E80">
        <w:rPr>
          <w:noProof/>
        </w:rPr>
        <w:drawing>
          <wp:inline distT="0" distB="0" distL="0" distR="0" wp14:anchorId="5A95CB46" wp14:editId="036EE4D0">
            <wp:extent cx="6120765" cy="23272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ACBC" w14:textId="6F453C71" w:rsidR="00F75B05" w:rsidRDefault="00F75B05" w:rsidP="00F25E80">
      <w:pPr>
        <w:spacing w:after="0" w:line="360" w:lineRule="auto"/>
        <w:jc w:val="both"/>
        <w:rPr>
          <w:rFonts w:eastAsia="Arial" w:cs="Calibri"/>
          <w:bCs/>
          <w:lang w:val="es-ES"/>
        </w:rPr>
      </w:pPr>
    </w:p>
    <w:p w14:paraId="4E2CBD6D" w14:textId="68CEC7CE" w:rsidR="00145DA4" w:rsidRDefault="00145DA4" w:rsidP="00F25E80">
      <w:pPr>
        <w:spacing w:after="0" w:line="360" w:lineRule="auto"/>
        <w:jc w:val="both"/>
        <w:rPr>
          <w:rFonts w:eastAsia="Arial" w:cs="Calibri"/>
          <w:bCs/>
          <w:lang w:val="es-ES"/>
        </w:rPr>
      </w:pPr>
    </w:p>
    <w:p w14:paraId="5FD411E9" w14:textId="30AA646E" w:rsidR="00145DA4" w:rsidRPr="00145DA4" w:rsidRDefault="00145DA4" w:rsidP="00145DA4">
      <w:pPr>
        <w:tabs>
          <w:tab w:val="left" w:pos="4320"/>
          <w:tab w:val="left" w:pos="4485"/>
          <w:tab w:val="left" w:pos="5445"/>
        </w:tabs>
        <w:spacing w:line="360" w:lineRule="auto"/>
        <w:ind w:left="360"/>
        <w:jc w:val="both"/>
        <w:rPr>
          <w:rFonts w:eastAsia="Arial" w:cs="Calibri"/>
          <w:b/>
          <w:sz w:val="28"/>
          <w:szCs w:val="28"/>
          <w:lang w:val="es-ES"/>
        </w:rPr>
      </w:pPr>
      <w:r w:rsidRPr="00145DA4">
        <w:rPr>
          <w:rFonts w:eastAsia="Arial" w:cs="Calibri"/>
          <w:b/>
          <w:sz w:val="28"/>
          <w:szCs w:val="28"/>
          <w:lang w:val="es-ES"/>
        </w:rPr>
        <w:t>Fusionando ramas</w:t>
      </w:r>
    </w:p>
    <w:p w14:paraId="35AB8EBD" w14:textId="3182CBC8" w:rsidR="00145DA4" w:rsidRDefault="00145DA4" w:rsidP="00DC3D40">
      <w:pPr>
        <w:spacing w:after="0" w:line="240" w:lineRule="auto"/>
        <w:ind w:left="357"/>
        <w:jc w:val="both"/>
        <w:rPr>
          <w:rFonts w:eastAsia="Arial" w:cs="Calibri"/>
          <w:bCs/>
          <w:lang w:val="es-ES"/>
        </w:rPr>
      </w:pPr>
      <w:r>
        <w:rPr>
          <w:rFonts w:eastAsia="Arial" w:cs="Calibri"/>
          <w:bCs/>
          <w:lang w:val="es-ES"/>
        </w:rPr>
        <w:t xml:space="preserve">Con el propósito de ilustrar de una manera didáctica  la </w:t>
      </w:r>
      <w:proofErr w:type="spellStart"/>
      <w:r>
        <w:rPr>
          <w:rFonts w:eastAsia="Arial" w:cs="Calibri"/>
          <w:bCs/>
          <w:lang w:val="es-ES"/>
        </w:rPr>
        <w:t>fusi</w:t>
      </w:r>
      <w:proofErr w:type="spellEnd"/>
      <w:r>
        <w:rPr>
          <w:rFonts w:eastAsia="Arial" w:cs="Calibri"/>
          <w:bCs/>
        </w:rPr>
        <w:t>ón de ramas,</w:t>
      </w:r>
      <w:r w:rsidR="00DC3D40">
        <w:rPr>
          <w:rFonts w:eastAsia="Arial" w:cs="Calibri"/>
          <w:bCs/>
          <w:lang w:val="es-ES"/>
        </w:rPr>
        <w:t xml:space="preserve"> ah</w:t>
      </w:r>
      <w:r>
        <w:rPr>
          <w:rFonts w:eastAsia="Arial" w:cs="Calibri"/>
          <w:bCs/>
          <w:lang w:val="es-ES"/>
        </w:rPr>
        <w:t xml:space="preserve">ora vamos llevar a cabo </w:t>
      </w:r>
      <w:r w:rsidR="00DC3D40">
        <w:rPr>
          <w:rFonts w:eastAsia="Arial" w:cs="Calibri"/>
          <w:bCs/>
          <w:lang w:val="es-ES"/>
        </w:rPr>
        <w:t xml:space="preserve">cambios en nuestro proyecto según se muestra en la </w:t>
      </w:r>
      <w:proofErr w:type="spellStart"/>
      <w:r w:rsidR="00DC3D40">
        <w:rPr>
          <w:rFonts w:eastAsia="Arial" w:cs="Calibri"/>
          <w:bCs/>
          <w:lang w:val="es-ES"/>
        </w:rPr>
        <w:t>siguente</w:t>
      </w:r>
      <w:proofErr w:type="spellEnd"/>
      <w:r w:rsidR="00DC3D40">
        <w:rPr>
          <w:rFonts w:eastAsia="Arial" w:cs="Calibri"/>
          <w:bCs/>
          <w:lang w:val="es-ES"/>
        </w:rPr>
        <w:t xml:space="preserve"> imagen</w:t>
      </w:r>
    </w:p>
    <w:p w14:paraId="01D09851" w14:textId="3A701B0A" w:rsidR="00DC3D40" w:rsidRDefault="00DC3D40" w:rsidP="00DC3D40">
      <w:pPr>
        <w:spacing w:after="0" w:line="240" w:lineRule="auto"/>
        <w:ind w:left="357"/>
        <w:jc w:val="both"/>
        <w:rPr>
          <w:rFonts w:eastAsia="Arial" w:cs="Calibri"/>
          <w:bCs/>
          <w:lang w:val="es-ES"/>
        </w:rPr>
      </w:pPr>
    </w:p>
    <w:p w14:paraId="79CA30A3" w14:textId="5CB8E489" w:rsidR="00DC3D40" w:rsidRDefault="00DC3D40" w:rsidP="00DC3D40">
      <w:pPr>
        <w:spacing w:after="0" w:line="240" w:lineRule="auto"/>
        <w:ind w:left="357"/>
        <w:jc w:val="both"/>
        <w:rPr>
          <w:rFonts w:eastAsia="Arial" w:cs="Calibri"/>
          <w:bCs/>
          <w:lang w:val="es-ES"/>
        </w:rPr>
      </w:pPr>
      <w:r>
        <w:rPr>
          <w:rFonts w:cs="Calibri"/>
          <w:noProof/>
        </w:rPr>
        <w:drawing>
          <wp:inline distT="0" distB="0" distL="0" distR="0" wp14:anchorId="3C243768" wp14:editId="546E703D">
            <wp:extent cx="6115050" cy="23907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08A91" w14:textId="77777777" w:rsidR="00DC3D40" w:rsidRDefault="00DC3D40" w:rsidP="00DC3D40">
      <w:pPr>
        <w:pStyle w:val="Prrafodelista"/>
        <w:spacing w:after="0" w:line="240" w:lineRule="auto"/>
        <w:ind w:left="1077"/>
        <w:jc w:val="both"/>
        <w:rPr>
          <w:rFonts w:eastAsia="Arial" w:cs="Calibri"/>
          <w:bCs/>
          <w:lang w:val="es-ES"/>
        </w:rPr>
      </w:pPr>
    </w:p>
    <w:p w14:paraId="021BB84D" w14:textId="59982CB7" w:rsidR="00DC3D40" w:rsidRDefault="00DC3D40" w:rsidP="00DC3D40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eastAsia="Arial" w:cs="Calibri"/>
          <w:bCs/>
          <w:lang w:val="es-ES"/>
        </w:rPr>
      </w:pPr>
      <w:r w:rsidRPr="00DC3D40">
        <w:rPr>
          <w:rFonts w:eastAsia="Arial" w:cs="Calibri"/>
          <w:bCs/>
          <w:lang w:val="es-ES"/>
        </w:rPr>
        <w:t>Vamos a r</w:t>
      </w:r>
      <w:r>
        <w:rPr>
          <w:rFonts w:eastAsia="Arial" w:cs="Calibri"/>
          <w:bCs/>
          <w:lang w:val="es-ES"/>
        </w:rPr>
        <w:t xml:space="preserve">ealizar algunos cambios en archivos </w:t>
      </w:r>
      <w:proofErr w:type="spellStart"/>
      <w:proofErr w:type="gramStart"/>
      <w:r>
        <w:rPr>
          <w:rFonts w:eastAsia="Arial" w:cs="Calibri"/>
          <w:bCs/>
          <w:lang w:val="es-ES"/>
        </w:rPr>
        <w:t>del</w:t>
      </w:r>
      <w:proofErr w:type="spellEnd"/>
      <w:r>
        <w:rPr>
          <w:rFonts w:eastAsia="Arial" w:cs="Calibri"/>
          <w:bCs/>
          <w:lang w:val="es-ES"/>
        </w:rPr>
        <w:t xml:space="preserve"> la rama principal</w:t>
      </w:r>
      <w:proofErr w:type="gramEnd"/>
    </w:p>
    <w:p w14:paraId="5E277359" w14:textId="77777777" w:rsidR="0094424C" w:rsidRDefault="0094424C" w:rsidP="0094424C">
      <w:pPr>
        <w:pStyle w:val="Prrafodelista"/>
        <w:spacing w:after="0" w:line="240" w:lineRule="auto"/>
        <w:ind w:left="1077"/>
        <w:jc w:val="both"/>
        <w:rPr>
          <w:rFonts w:eastAsia="Arial" w:cs="Calibri"/>
          <w:bCs/>
          <w:lang w:val="es-ES"/>
        </w:rPr>
      </w:pPr>
    </w:p>
    <w:p w14:paraId="7B68A910" w14:textId="6F5521F4" w:rsidR="0094424C" w:rsidRDefault="00A04784" w:rsidP="00A04784">
      <w:pPr>
        <w:pStyle w:val="Prrafodelista"/>
        <w:numPr>
          <w:ilvl w:val="0"/>
          <w:numId w:val="30"/>
        </w:numPr>
        <w:spacing w:after="0" w:line="240" w:lineRule="auto"/>
        <w:ind w:left="1437"/>
        <w:jc w:val="both"/>
        <w:rPr>
          <w:rFonts w:eastAsia="Arial" w:cs="Calibri"/>
          <w:bCs/>
          <w:lang w:val="es-ES"/>
        </w:rPr>
      </w:pPr>
      <w:r>
        <w:rPr>
          <w:rFonts w:eastAsia="Arial" w:cs="Calibri"/>
          <w:bCs/>
          <w:lang w:val="es-ES"/>
        </w:rPr>
        <w:t xml:space="preserve">Primero </w:t>
      </w:r>
      <w:r w:rsidR="0094424C">
        <w:rPr>
          <w:rFonts w:eastAsia="Arial" w:cs="Calibri"/>
          <w:bCs/>
          <w:lang w:val="es-ES"/>
        </w:rPr>
        <w:t xml:space="preserve">aseguremos de estar en el </w:t>
      </w:r>
      <w:proofErr w:type="spellStart"/>
      <w:r w:rsidR="0094424C">
        <w:rPr>
          <w:rFonts w:eastAsia="Arial" w:cs="Calibri"/>
          <w:bCs/>
          <w:lang w:val="es-ES"/>
        </w:rPr>
        <w:t>branch</w:t>
      </w:r>
      <w:proofErr w:type="spellEnd"/>
      <w:r w:rsidR="0094424C">
        <w:rPr>
          <w:rFonts w:eastAsia="Arial" w:cs="Calibri"/>
          <w:bCs/>
          <w:lang w:val="es-ES"/>
        </w:rPr>
        <w:t xml:space="preserve"> “master”:</w:t>
      </w:r>
    </w:p>
    <w:p w14:paraId="45B1B61D" w14:textId="77777777" w:rsidR="0094424C" w:rsidRDefault="0094424C" w:rsidP="00A04784">
      <w:pPr>
        <w:pStyle w:val="Prrafodelista"/>
        <w:spacing w:after="0" w:line="240" w:lineRule="auto"/>
        <w:ind w:left="1778"/>
        <w:jc w:val="both"/>
        <w:rPr>
          <w:rFonts w:eastAsia="Arial" w:cs="Calibri"/>
          <w:bCs/>
          <w:lang w:val="es-ES"/>
        </w:rPr>
      </w:pPr>
    </w:p>
    <w:p w14:paraId="320FB3B7" w14:textId="3004823B" w:rsidR="0094424C" w:rsidRDefault="0094424C" w:rsidP="00A04784">
      <w:pPr>
        <w:pStyle w:val="Prrafodelista"/>
        <w:numPr>
          <w:ilvl w:val="1"/>
          <w:numId w:val="30"/>
        </w:numPr>
        <w:spacing w:after="0" w:line="240" w:lineRule="auto"/>
        <w:ind w:left="2157"/>
        <w:jc w:val="both"/>
        <w:rPr>
          <w:rFonts w:eastAsia="Arial" w:cs="Calibri"/>
          <w:b/>
          <w:lang w:val="es-ES"/>
        </w:rPr>
      </w:pPr>
      <w:proofErr w:type="spellStart"/>
      <w:r w:rsidRPr="0094424C">
        <w:rPr>
          <w:rFonts w:eastAsia="Arial" w:cs="Calibri"/>
          <w:b/>
          <w:lang w:val="es-ES"/>
        </w:rPr>
        <w:t>git</w:t>
      </w:r>
      <w:proofErr w:type="spellEnd"/>
      <w:r w:rsidRPr="0094424C">
        <w:rPr>
          <w:rFonts w:eastAsia="Arial" w:cs="Calibri"/>
          <w:b/>
          <w:lang w:val="es-ES"/>
        </w:rPr>
        <w:t xml:space="preserve"> </w:t>
      </w:r>
      <w:proofErr w:type="spellStart"/>
      <w:r w:rsidRPr="0094424C">
        <w:rPr>
          <w:rFonts w:eastAsia="Arial" w:cs="Calibri"/>
          <w:b/>
          <w:lang w:val="es-ES"/>
        </w:rPr>
        <w:t>checkout</w:t>
      </w:r>
      <w:proofErr w:type="spellEnd"/>
      <w:r w:rsidRPr="0094424C">
        <w:rPr>
          <w:rFonts w:eastAsia="Arial" w:cs="Calibri"/>
          <w:b/>
          <w:lang w:val="es-ES"/>
        </w:rPr>
        <w:t xml:space="preserve"> master</w:t>
      </w:r>
    </w:p>
    <w:p w14:paraId="06CCD8A5" w14:textId="77777777" w:rsidR="00A04784" w:rsidRPr="00A04784" w:rsidRDefault="00A04784" w:rsidP="00A04784">
      <w:pPr>
        <w:pStyle w:val="Prrafodelista"/>
        <w:spacing w:after="0" w:line="240" w:lineRule="auto"/>
        <w:ind w:left="2157"/>
        <w:jc w:val="both"/>
        <w:rPr>
          <w:rFonts w:eastAsia="Arial" w:cs="Calibri"/>
          <w:b/>
          <w:lang w:val="es-ES"/>
        </w:rPr>
      </w:pPr>
    </w:p>
    <w:p w14:paraId="3804DD30" w14:textId="43EBFBF1" w:rsidR="00A04784" w:rsidRDefault="00A04784" w:rsidP="00A04784">
      <w:pPr>
        <w:pStyle w:val="Prrafodelista"/>
        <w:numPr>
          <w:ilvl w:val="1"/>
          <w:numId w:val="30"/>
        </w:numPr>
        <w:spacing w:after="0" w:line="240" w:lineRule="auto"/>
        <w:ind w:left="2157"/>
        <w:jc w:val="both"/>
        <w:rPr>
          <w:rFonts w:eastAsia="Arial" w:cs="Calibri"/>
          <w:b/>
          <w:lang w:val="es-ES"/>
        </w:rPr>
      </w:pPr>
      <w:r>
        <w:rPr>
          <w:rFonts w:eastAsia="Arial" w:cs="Calibri"/>
          <w:bCs/>
          <w:lang w:val="es-ES"/>
        </w:rPr>
        <w:t>Realicemos algunos cambios en el código (lo que desee)</w:t>
      </w:r>
    </w:p>
    <w:p w14:paraId="0EC54152" w14:textId="77777777" w:rsidR="0094424C" w:rsidRPr="0094424C" w:rsidRDefault="0094424C" w:rsidP="0094424C">
      <w:pPr>
        <w:pStyle w:val="Prrafodelista"/>
        <w:rPr>
          <w:rFonts w:eastAsia="Arial" w:cs="Calibri"/>
          <w:b/>
          <w:lang w:val="es-ES"/>
        </w:rPr>
      </w:pPr>
    </w:p>
    <w:p w14:paraId="314DBFD6" w14:textId="49772E98" w:rsidR="0094424C" w:rsidRPr="0094424C" w:rsidRDefault="0094424C" w:rsidP="0094424C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eastAsia="Arial" w:cs="Calibri"/>
          <w:b/>
          <w:lang w:val="es-ES"/>
        </w:rPr>
      </w:pPr>
      <w:r>
        <w:rPr>
          <w:rFonts w:eastAsia="Arial" w:cs="Calibri"/>
          <w:bCs/>
          <w:lang w:val="es-ES"/>
        </w:rPr>
        <w:t xml:space="preserve">Posteriormente adicionemos los cambios al </w:t>
      </w:r>
      <w:proofErr w:type="spellStart"/>
      <w:r>
        <w:rPr>
          <w:rFonts w:eastAsia="Arial" w:cs="Calibri"/>
          <w:bCs/>
          <w:lang w:val="es-ES"/>
        </w:rPr>
        <w:t>Staging</w:t>
      </w:r>
      <w:proofErr w:type="spellEnd"/>
      <w:r>
        <w:rPr>
          <w:rFonts w:eastAsia="Arial" w:cs="Calibri"/>
          <w:bCs/>
          <w:lang w:val="es-ES"/>
        </w:rPr>
        <w:t xml:space="preserve"> </w:t>
      </w:r>
      <w:proofErr w:type="spellStart"/>
      <w:r>
        <w:rPr>
          <w:rFonts w:eastAsia="Arial" w:cs="Calibri"/>
          <w:bCs/>
          <w:lang w:val="es-ES"/>
        </w:rPr>
        <w:t>area</w:t>
      </w:r>
      <w:proofErr w:type="spellEnd"/>
      <w:r>
        <w:rPr>
          <w:rFonts w:eastAsia="Arial" w:cs="Calibri"/>
          <w:bCs/>
          <w:lang w:val="es-ES"/>
        </w:rPr>
        <w:t xml:space="preserve"> y llevémoslo al repositorio local</w:t>
      </w:r>
    </w:p>
    <w:p w14:paraId="7C4365D1" w14:textId="77777777" w:rsidR="0094424C" w:rsidRPr="0094424C" w:rsidRDefault="0094424C" w:rsidP="0094424C">
      <w:pPr>
        <w:pStyle w:val="Prrafodelista"/>
        <w:spacing w:after="0" w:line="240" w:lineRule="auto"/>
        <w:ind w:left="1077"/>
        <w:jc w:val="both"/>
        <w:rPr>
          <w:rFonts w:eastAsia="Arial" w:cs="Calibri"/>
          <w:b/>
          <w:lang w:val="es-ES"/>
        </w:rPr>
      </w:pPr>
    </w:p>
    <w:p w14:paraId="4F900995" w14:textId="1F25E8C6" w:rsidR="0094424C" w:rsidRDefault="0094424C" w:rsidP="0094424C">
      <w:pPr>
        <w:pStyle w:val="Prrafodelista"/>
        <w:numPr>
          <w:ilvl w:val="1"/>
          <w:numId w:val="30"/>
        </w:numPr>
        <w:spacing w:after="0" w:line="240" w:lineRule="auto"/>
        <w:jc w:val="both"/>
        <w:rPr>
          <w:rFonts w:eastAsia="Arial" w:cs="Calibri"/>
          <w:b/>
          <w:lang w:val="es-ES"/>
        </w:rPr>
      </w:pPr>
      <w:proofErr w:type="spellStart"/>
      <w:r w:rsidRPr="0094424C">
        <w:rPr>
          <w:rFonts w:eastAsia="Arial" w:cs="Calibri"/>
          <w:b/>
          <w:lang w:val="es-ES"/>
        </w:rPr>
        <w:t>git</w:t>
      </w:r>
      <w:proofErr w:type="spellEnd"/>
      <w:r w:rsidRPr="0094424C">
        <w:rPr>
          <w:rFonts w:eastAsia="Arial" w:cs="Calibri"/>
          <w:b/>
          <w:lang w:val="es-ES"/>
        </w:rPr>
        <w:t xml:space="preserve"> </w:t>
      </w:r>
      <w:proofErr w:type="spellStart"/>
      <w:r>
        <w:rPr>
          <w:rFonts w:eastAsia="Arial" w:cs="Calibri"/>
          <w:b/>
          <w:lang w:val="es-ES"/>
        </w:rPr>
        <w:t>add</w:t>
      </w:r>
      <w:proofErr w:type="spellEnd"/>
      <w:r>
        <w:rPr>
          <w:rFonts w:eastAsia="Arial" w:cs="Calibri"/>
          <w:b/>
          <w:lang w:val="es-ES"/>
        </w:rPr>
        <w:t xml:space="preserve"> .</w:t>
      </w:r>
    </w:p>
    <w:p w14:paraId="0C5FA8AF" w14:textId="41268525" w:rsidR="0094424C" w:rsidRDefault="0094424C" w:rsidP="0094424C">
      <w:pPr>
        <w:pStyle w:val="Prrafodelista"/>
        <w:numPr>
          <w:ilvl w:val="1"/>
          <w:numId w:val="30"/>
        </w:numPr>
        <w:spacing w:after="0" w:line="240" w:lineRule="auto"/>
        <w:jc w:val="both"/>
        <w:rPr>
          <w:rFonts w:eastAsia="Arial" w:cs="Calibri"/>
          <w:b/>
          <w:lang w:val="en-US"/>
        </w:rPr>
      </w:pPr>
      <w:r w:rsidRPr="0094424C">
        <w:rPr>
          <w:rFonts w:eastAsia="Arial" w:cs="Calibri"/>
          <w:b/>
          <w:lang w:val="en-US"/>
        </w:rPr>
        <w:t>git commit -m “</w:t>
      </w:r>
      <w:proofErr w:type="spellStart"/>
      <w:r w:rsidRPr="0094424C">
        <w:rPr>
          <w:rFonts w:eastAsia="Arial" w:cs="Calibri"/>
          <w:b/>
          <w:lang w:val="en-US"/>
        </w:rPr>
        <w:t>mensaje</w:t>
      </w:r>
      <w:proofErr w:type="spellEnd"/>
      <w:r w:rsidRPr="0094424C">
        <w:rPr>
          <w:rFonts w:eastAsia="Arial" w:cs="Calibri"/>
          <w:b/>
          <w:lang w:val="en-US"/>
        </w:rPr>
        <w:t xml:space="preserve"> </w:t>
      </w:r>
      <w:proofErr w:type="spellStart"/>
      <w:r w:rsidRPr="0094424C">
        <w:rPr>
          <w:rFonts w:eastAsia="Arial" w:cs="Calibri"/>
          <w:b/>
          <w:lang w:val="en-US"/>
        </w:rPr>
        <w:t>desead</w:t>
      </w:r>
      <w:r>
        <w:rPr>
          <w:rFonts w:eastAsia="Arial" w:cs="Calibri"/>
          <w:b/>
          <w:lang w:val="en-US"/>
        </w:rPr>
        <w:t>o</w:t>
      </w:r>
      <w:proofErr w:type="spellEnd"/>
      <w:r>
        <w:rPr>
          <w:rFonts w:eastAsia="Arial" w:cs="Calibri"/>
          <w:b/>
          <w:lang w:val="en-US"/>
        </w:rPr>
        <w:t>”</w:t>
      </w:r>
    </w:p>
    <w:p w14:paraId="7DCEA292" w14:textId="1421143B" w:rsidR="00E23C30" w:rsidRDefault="00E23C30" w:rsidP="00E23C30">
      <w:pPr>
        <w:spacing w:after="0" w:line="240" w:lineRule="auto"/>
        <w:jc w:val="both"/>
        <w:rPr>
          <w:rFonts w:eastAsia="Arial" w:cs="Calibri"/>
          <w:b/>
          <w:lang w:val="en-US"/>
        </w:rPr>
      </w:pPr>
    </w:p>
    <w:p w14:paraId="49EB15F0" w14:textId="4522CD05" w:rsidR="00E23C30" w:rsidRDefault="00E23C30" w:rsidP="00E23C30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eastAsia="Arial" w:cs="Calibri"/>
          <w:bCs/>
          <w:lang w:val="es-ES"/>
        </w:rPr>
      </w:pPr>
      <w:r w:rsidRPr="00E23C30">
        <w:rPr>
          <w:rFonts w:eastAsia="Arial" w:cs="Calibri"/>
          <w:b/>
          <w:lang w:val="es-ES"/>
        </w:rPr>
        <w:t>Ahora</w:t>
      </w:r>
      <w:r>
        <w:rPr>
          <w:rFonts w:eastAsia="Arial" w:cs="Calibri"/>
          <w:bCs/>
          <w:lang w:val="es-ES"/>
        </w:rPr>
        <w:t xml:space="preserve"> vamos a fusionar </w:t>
      </w:r>
      <w:r w:rsidR="004D1FF9">
        <w:rPr>
          <w:rFonts w:eastAsia="Arial" w:cs="Calibri"/>
          <w:bCs/>
          <w:lang w:val="es-ES"/>
        </w:rPr>
        <w:t xml:space="preserve">el </w:t>
      </w:r>
      <w:proofErr w:type="spellStart"/>
      <w:r w:rsidR="004D1FF9">
        <w:rPr>
          <w:rFonts w:eastAsia="Arial" w:cs="Calibri"/>
          <w:bCs/>
          <w:lang w:val="es-ES"/>
        </w:rPr>
        <w:t>branch</w:t>
      </w:r>
      <w:proofErr w:type="spellEnd"/>
      <w:r w:rsidR="004D1FF9">
        <w:rPr>
          <w:rFonts w:eastAsia="Arial" w:cs="Calibri"/>
          <w:bCs/>
          <w:lang w:val="es-ES"/>
        </w:rPr>
        <w:t xml:space="preserve"> nomina con e </w:t>
      </w:r>
      <w:proofErr w:type="spellStart"/>
      <w:r w:rsidR="004D1FF9">
        <w:rPr>
          <w:rFonts w:eastAsia="Arial" w:cs="Calibri"/>
          <w:bCs/>
          <w:lang w:val="es-ES"/>
        </w:rPr>
        <w:t>branch</w:t>
      </w:r>
      <w:proofErr w:type="spellEnd"/>
      <w:r w:rsidR="004D1FF9">
        <w:rPr>
          <w:rFonts w:eastAsia="Arial" w:cs="Calibri"/>
          <w:bCs/>
          <w:lang w:val="es-ES"/>
        </w:rPr>
        <w:t xml:space="preserve"> master.</w:t>
      </w:r>
    </w:p>
    <w:p w14:paraId="63200458" w14:textId="77777777" w:rsidR="004D1FF9" w:rsidRDefault="004D1FF9" w:rsidP="004D1FF9">
      <w:pPr>
        <w:pStyle w:val="Prrafodelista"/>
        <w:spacing w:after="0" w:line="240" w:lineRule="auto"/>
        <w:ind w:left="1077"/>
        <w:jc w:val="both"/>
        <w:rPr>
          <w:rFonts w:eastAsia="Arial" w:cs="Calibri"/>
          <w:bCs/>
          <w:lang w:val="es-ES"/>
        </w:rPr>
      </w:pPr>
    </w:p>
    <w:p w14:paraId="6A1C884B" w14:textId="39BED834" w:rsidR="004D1FF9" w:rsidRPr="002C02A4" w:rsidRDefault="004D1FF9" w:rsidP="004D1FF9">
      <w:pPr>
        <w:pStyle w:val="Prrafodelista"/>
        <w:numPr>
          <w:ilvl w:val="1"/>
          <w:numId w:val="30"/>
        </w:numPr>
        <w:spacing w:after="0" w:line="240" w:lineRule="auto"/>
        <w:jc w:val="both"/>
        <w:rPr>
          <w:rFonts w:eastAsia="Arial" w:cs="Calibri"/>
          <w:bCs/>
          <w:lang w:val="es-ES"/>
        </w:rPr>
      </w:pPr>
      <w:r>
        <w:rPr>
          <w:rFonts w:eastAsia="Arial" w:cs="Calibri"/>
          <w:bCs/>
          <w:lang w:val="es-ES"/>
        </w:rPr>
        <w:t>Nos ubicamos en master</w:t>
      </w:r>
    </w:p>
    <w:p w14:paraId="77DE6C2E" w14:textId="35DA12FC" w:rsidR="00DC3D40" w:rsidRDefault="002C02A4" w:rsidP="004D1FF9">
      <w:pPr>
        <w:pStyle w:val="Prrafodelista"/>
        <w:numPr>
          <w:ilvl w:val="2"/>
          <w:numId w:val="30"/>
        </w:numPr>
        <w:spacing w:after="0" w:line="240" w:lineRule="auto"/>
        <w:jc w:val="both"/>
        <w:rPr>
          <w:rFonts w:eastAsia="Arial" w:cs="Calibri"/>
          <w:bCs/>
          <w:lang w:val="es-ES"/>
        </w:rPr>
      </w:pPr>
      <w:proofErr w:type="spellStart"/>
      <w:r>
        <w:rPr>
          <w:rFonts w:eastAsia="Arial" w:cs="Calibri"/>
          <w:bCs/>
          <w:lang w:val="es-ES"/>
        </w:rPr>
        <w:t>git</w:t>
      </w:r>
      <w:proofErr w:type="spellEnd"/>
      <w:r>
        <w:rPr>
          <w:rFonts w:eastAsia="Arial" w:cs="Calibri"/>
          <w:bCs/>
          <w:lang w:val="es-ES"/>
        </w:rPr>
        <w:t xml:space="preserve"> switch nomina</w:t>
      </w:r>
    </w:p>
    <w:p w14:paraId="4F7F3A83" w14:textId="3496BD9C" w:rsidR="00E23C30" w:rsidRDefault="004D1FF9" w:rsidP="002C02A4">
      <w:pPr>
        <w:pStyle w:val="Prrafodelista"/>
        <w:numPr>
          <w:ilvl w:val="1"/>
          <w:numId w:val="30"/>
        </w:numPr>
        <w:spacing w:after="0" w:line="240" w:lineRule="auto"/>
        <w:jc w:val="both"/>
        <w:rPr>
          <w:rFonts w:eastAsia="Arial" w:cs="Calibri"/>
          <w:bCs/>
          <w:lang w:val="es-ES"/>
        </w:rPr>
      </w:pPr>
      <w:r>
        <w:rPr>
          <w:rFonts w:eastAsia="Arial" w:cs="Calibri"/>
          <w:bCs/>
          <w:lang w:val="es-ES"/>
        </w:rPr>
        <w:t>Fusionamos las ramas</w:t>
      </w:r>
    </w:p>
    <w:p w14:paraId="21602D91" w14:textId="0633CB12" w:rsidR="004D1FF9" w:rsidRDefault="004D1FF9" w:rsidP="004D1FF9">
      <w:pPr>
        <w:pStyle w:val="Prrafodelista"/>
        <w:spacing w:after="0" w:line="240" w:lineRule="auto"/>
        <w:ind w:left="1077"/>
        <w:jc w:val="both"/>
        <w:rPr>
          <w:rFonts w:eastAsia="Arial" w:cs="Calibri"/>
          <w:bCs/>
          <w:lang w:val="es-ES"/>
        </w:rPr>
      </w:pPr>
    </w:p>
    <w:p w14:paraId="6A9727A0" w14:textId="52525CFA" w:rsidR="004D1FF9" w:rsidRDefault="004D1FF9" w:rsidP="004D1FF9">
      <w:pPr>
        <w:pStyle w:val="Prrafodelista"/>
        <w:spacing w:after="0" w:line="240" w:lineRule="auto"/>
        <w:ind w:left="1077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29ADCB" wp14:editId="5BC88B3F">
            <wp:simplePos x="0" y="0"/>
            <wp:positionH relativeFrom="column">
              <wp:posOffset>914400</wp:posOffset>
            </wp:positionH>
            <wp:positionV relativeFrom="paragraph">
              <wp:posOffset>66040</wp:posOffset>
            </wp:positionV>
            <wp:extent cx="4914900" cy="2149475"/>
            <wp:effectExtent l="0" t="0" r="0" b="317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019D5" w14:textId="0A895A1A" w:rsidR="004D1FF9" w:rsidRDefault="004D1FF9" w:rsidP="004D1FF9">
      <w:pPr>
        <w:pStyle w:val="Prrafodelista"/>
        <w:spacing w:after="0" w:line="240" w:lineRule="auto"/>
        <w:ind w:left="1077"/>
        <w:jc w:val="both"/>
        <w:rPr>
          <w:noProof/>
        </w:rPr>
      </w:pPr>
    </w:p>
    <w:p w14:paraId="74BFBD1C" w14:textId="7AC6CF62" w:rsidR="004D1FF9" w:rsidRDefault="004D1FF9" w:rsidP="004D1FF9">
      <w:pPr>
        <w:pStyle w:val="Prrafodelista"/>
        <w:spacing w:after="0" w:line="240" w:lineRule="auto"/>
        <w:ind w:left="1077"/>
        <w:jc w:val="both"/>
        <w:rPr>
          <w:noProof/>
        </w:rPr>
      </w:pPr>
    </w:p>
    <w:p w14:paraId="380ED851" w14:textId="77777777" w:rsidR="004D1FF9" w:rsidRDefault="004D1FF9" w:rsidP="004D1FF9">
      <w:pPr>
        <w:pStyle w:val="Prrafodelista"/>
        <w:spacing w:after="0" w:line="240" w:lineRule="auto"/>
        <w:ind w:left="1077"/>
        <w:jc w:val="both"/>
        <w:rPr>
          <w:rFonts w:eastAsia="Arial" w:cs="Calibri"/>
          <w:bCs/>
          <w:lang w:val="es-ES"/>
        </w:rPr>
      </w:pPr>
    </w:p>
    <w:p w14:paraId="51545048" w14:textId="2A98AA68" w:rsidR="004D1FF9" w:rsidRDefault="004D1FF9" w:rsidP="004D1FF9">
      <w:pPr>
        <w:pStyle w:val="Prrafodelista"/>
        <w:spacing w:after="0" w:line="240" w:lineRule="auto"/>
        <w:ind w:left="1077"/>
        <w:jc w:val="both"/>
        <w:rPr>
          <w:rFonts w:eastAsia="Arial" w:cs="Calibri"/>
          <w:bCs/>
          <w:lang w:val="es-ES"/>
        </w:rPr>
      </w:pPr>
    </w:p>
    <w:p w14:paraId="3DCE1FDD" w14:textId="7105DC19" w:rsidR="004D1FF9" w:rsidRDefault="004D1FF9" w:rsidP="004D1FF9">
      <w:pPr>
        <w:pStyle w:val="Prrafodelista"/>
        <w:spacing w:after="0" w:line="240" w:lineRule="auto"/>
        <w:ind w:left="1077"/>
        <w:jc w:val="both"/>
        <w:rPr>
          <w:rFonts w:eastAsia="Arial" w:cs="Calibri"/>
          <w:bCs/>
          <w:lang w:val="es-ES"/>
        </w:rPr>
      </w:pPr>
    </w:p>
    <w:p w14:paraId="20CCDDA1" w14:textId="77777777" w:rsidR="004D1FF9" w:rsidRDefault="004D1FF9" w:rsidP="004D1FF9">
      <w:pPr>
        <w:pStyle w:val="Prrafodelista"/>
        <w:spacing w:after="0" w:line="240" w:lineRule="auto"/>
        <w:ind w:left="1077"/>
        <w:jc w:val="both"/>
        <w:rPr>
          <w:rFonts w:eastAsia="Arial" w:cs="Calibri"/>
          <w:bCs/>
          <w:lang w:val="es-ES"/>
        </w:rPr>
      </w:pPr>
    </w:p>
    <w:p w14:paraId="4D561A7D" w14:textId="13EB37F9" w:rsidR="00E23C30" w:rsidRDefault="00E23C30" w:rsidP="00E23C30">
      <w:pPr>
        <w:spacing w:after="0" w:line="240" w:lineRule="auto"/>
        <w:jc w:val="both"/>
        <w:rPr>
          <w:rFonts w:eastAsia="Arial" w:cs="Calibri"/>
          <w:bCs/>
          <w:lang w:val="es-ES"/>
        </w:rPr>
      </w:pPr>
    </w:p>
    <w:p w14:paraId="77652978" w14:textId="77777777" w:rsidR="004D1FF9" w:rsidRDefault="004D1FF9" w:rsidP="00E23C30">
      <w:pPr>
        <w:spacing w:after="0" w:line="240" w:lineRule="auto"/>
        <w:ind w:left="1276"/>
        <w:jc w:val="both"/>
        <w:rPr>
          <w:rFonts w:eastAsia="Arial" w:cs="Calibri"/>
          <w:bCs/>
          <w:lang w:val="es-ES"/>
        </w:rPr>
      </w:pPr>
    </w:p>
    <w:p w14:paraId="127DAE00" w14:textId="77777777" w:rsidR="004D1FF9" w:rsidRDefault="004D1FF9" w:rsidP="00E23C30">
      <w:pPr>
        <w:spacing w:after="0" w:line="240" w:lineRule="auto"/>
        <w:ind w:left="1276"/>
        <w:jc w:val="both"/>
        <w:rPr>
          <w:rFonts w:eastAsia="Arial" w:cs="Calibri"/>
          <w:bCs/>
          <w:lang w:val="es-ES"/>
        </w:rPr>
      </w:pPr>
    </w:p>
    <w:p w14:paraId="5DA9B999" w14:textId="70DDDCAC" w:rsidR="00E23C30" w:rsidRDefault="00E23C30" w:rsidP="00E23C30">
      <w:pPr>
        <w:spacing w:after="0" w:line="240" w:lineRule="auto"/>
        <w:ind w:left="1276"/>
        <w:jc w:val="both"/>
        <w:rPr>
          <w:rFonts w:eastAsia="Arial" w:cs="Calibri"/>
          <w:bCs/>
          <w:lang w:val="es-ES"/>
        </w:rPr>
      </w:pPr>
      <w:proofErr w:type="spellStart"/>
      <w:r w:rsidRPr="00E23C30">
        <w:rPr>
          <w:rFonts w:eastAsia="Arial" w:cs="Calibri"/>
          <w:bCs/>
          <w:lang w:val="es-ES"/>
        </w:rPr>
        <w:t>Aca</w:t>
      </w:r>
      <w:proofErr w:type="spellEnd"/>
      <w:r w:rsidRPr="00E23C30">
        <w:rPr>
          <w:rFonts w:eastAsia="Arial" w:cs="Calibri"/>
          <w:bCs/>
          <w:lang w:val="es-ES"/>
        </w:rPr>
        <w:t xml:space="preserve"> lo que se </w:t>
      </w:r>
      <w:proofErr w:type="spellStart"/>
      <w:r w:rsidRPr="00E23C30">
        <w:rPr>
          <w:rFonts w:eastAsia="Arial" w:cs="Calibri"/>
          <w:bCs/>
          <w:lang w:val="es-ES"/>
        </w:rPr>
        <w:t>acabo</w:t>
      </w:r>
      <w:proofErr w:type="spellEnd"/>
      <w:r w:rsidRPr="00E23C30">
        <w:rPr>
          <w:rFonts w:eastAsia="Arial" w:cs="Calibri"/>
          <w:bCs/>
          <w:lang w:val="es-ES"/>
        </w:rPr>
        <w:t xml:space="preserve"> de hacer fue actualizar los cambios de la rama </w:t>
      </w:r>
      <w:r w:rsidR="004D1FF9">
        <w:rPr>
          <w:rFonts w:eastAsia="Arial" w:cs="Calibri"/>
          <w:bCs/>
          <w:lang w:val="es-ES"/>
        </w:rPr>
        <w:t>nomina con principal</w:t>
      </w:r>
    </w:p>
    <w:p w14:paraId="59D4E7D4" w14:textId="57CE910C" w:rsidR="00661F1E" w:rsidRDefault="00661F1E" w:rsidP="00661F1E">
      <w:pPr>
        <w:spacing w:after="0" w:line="240" w:lineRule="auto"/>
        <w:jc w:val="both"/>
        <w:rPr>
          <w:rFonts w:eastAsia="Arial" w:cs="Calibri"/>
          <w:bCs/>
          <w:lang w:val="es-ES"/>
        </w:rPr>
      </w:pPr>
    </w:p>
    <w:p w14:paraId="2A9F5BD1" w14:textId="01B77627" w:rsidR="00661F1E" w:rsidRDefault="00661F1E" w:rsidP="00661F1E">
      <w:pPr>
        <w:spacing w:after="0" w:line="240" w:lineRule="auto"/>
        <w:jc w:val="both"/>
        <w:rPr>
          <w:rFonts w:eastAsia="Arial" w:cs="Calibri"/>
          <w:bCs/>
          <w:lang w:val="es-ES"/>
        </w:rPr>
      </w:pPr>
      <w:r>
        <w:rPr>
          <w:rFonts w:eastAsia="Arial" w:cs="Calibri"/>
          <w:bCs/>
          <w:lang w:val="es-ES"/>
        </w:rPr>
        <w:t xml:space="preserve">Una vez fusionadas los </w:t>
      </w:r>
      <w:proofErr w:type="spellStart"/>
      <w:r>
        <w:rPr>
          <w:rFonts w:eastAsia="Arial" w:cs="Calibri"/>
          <w:bCs/>
          <w:lang w:val="es-ES"/>
        </w:rPr>
        <w:t>branches</w:t>
      </w:r>
      <w:proofErr w:type="spellEnd"/>
      <w:r>
        <w:rPr>
          <w:rFonts w:eastAsia="Arial" w:cs="Calibri"/>
          <w:bCs/>
          <w:lang w:val="es-ES"/>
        </w:rPr>
        <w:t xml:space="preserve">, al </w:t>
      </w:r>
      <w:proofErr w:type="spellStart"/>
      <w:r>
        <w:rPr>
          <w:rFonts w:eastAsia="Arial" w:cs="Calibri"/>
          <w:bCs/>
          <w:lang w:val="es-ES"/>
        </w:rPr>
        <w:t>branch</w:t>
      </w:r>
      <w:proofErr w:type="spellEnd"/>
      <w:r>
        <w:rPr>
          <w:rFonts w:eastAsia="Arial" w:cs="Calibri"/>
          <w:bCs/>
          <w:lang w:val="es-ES"/>
        </w:rPr>
        <w:t xml:space="preserve"> master, </w:t>
      </w:r>
      <w:proofErr w:type="spellStart"/>
      <w:r>
        <w:rPr>
          <w:rFonts w:eastAsia="Arial" w:cs="Calibri"/>
          <w:bCs/>
          <w:lang w:val="es-ES"/>
        </w:rPr>
        <w:t>podemo</w:t>
      </w:r>
      <w:proofErr w:type="spellEnd"/>
      <w:r>
        <w:rPr>
          <w:rFonts w:eastAsia="Arial" w:cs="Calibri"/>
          <w:bCs/>
          <w:lang w:val="es-ES"/>
        </w:rPr>
        <w:t xml:space="preserve"> eliminar la rama nomina</w:t>
      </w:r>
    </w:p>
    <w:p w14:paraId="763C5D6D" w14:textId="04D925B3" w:rsidR="004B1DCD" w:rsidRDefault="004B1DCD" w:rsidP="00661F1E">
      <w:pPr>
        <w:spacing w:after="0" w:line="240" w:lineRule="auto"/>
        <w:jc w:val="both"/>
        <w:rPr>
          <w:rFonts w:eastAsia="Arial" w:cs="Calibri"/>
          <w:bCs/>
          <w:lang w:val="es-ES"/>
        </w:rPr>
      </w:pPr>
    </w:p>
    <w:p w14:paraId="10BE9B12" w14:textId="77777777" w:rsidR="004B1DCD" w:rsidRPr="0086180C" w:rsidRDefault="004B1DCD" w:rsidP="004B1DCD">
      <w:pPr>
        <w:pStyle w:val="Prrafodelista"/>
        <w:numPr>
          <w:ilvl w:val="0"/>
          <w:numId w:val="28"/>
        </w:numPr>
        <w:spacing w:after="0" w:line="360" w:lineRule="auto"/>
        <w:jc w:val="both"/>
        <w:rPr>
          <w:rFonts w:eastAsia="Arial" w:cs="Calibri"/>
          <w:bCs/>
        </w:rPr>
      </w:pPr>
      <w:proofErr w:type="spellStart"/>
      <w:r w:rsidRPr="0086180C">
        <w:rPr>
          <w:rFonts w:eastAsia="Arial" w:cs="Calibri"/>
          <w:bCs/>
        </w:rPr>
        <w:t>git</w:t>
      </w:r>
      <w:proofErr w:type="spellEnd"/>
      <w:r w:rsidRPr="0086180C">
        <w:rPr>
          <w:rFonts w:eastAsia="Arial" w:cs="Calibri"/>
          <w:bCs/>
        </w:rPr>
        <w:t xml:space="preserve"> </w:t>
      </w:r>
      <w:proofErr w:type="spellStart"/>
      <w:r w:rsidRPr="0086180C">
        <w:rPr>
          <w:rFonts w:eastAsia="Arial" w:cs="Calibri"/>
          <w:bCs/>
        </w:rPr>
        <w:t>branch</w:t>
      </w:r>
      <w:proofErr w:type="spellEnd"/>
      <w:r w:rsidRPr="0086180C">
        <w:rPr>
          <w:rFonts w:eastAsia="Arial" w:cs="Calibri"/>
          <w:bCs/>
        </w:rPr>
        <w:t xml:space="preserve"> -d </w:t>
      </w:r>
      <w:proofErr w:type="spellStart"/>
      <w:r w:rsidRPr="0086180C">
        <w:rPr>
          <w:rFonts w:eastAsia="Arial" w:cs="Calibri"/>
          <w:bCs/>
          <w:i/>
          <w:iCs/>
        </w:rPr>
        <w:t>nombre_rama</w:t>
      </w:r>
      <w:proofErr w:type="spellEnd"/>
    </w:p>
    <w:p w14:paraId="79D0C2DC" w14:textId="77777777" w:rsidR="00D06601" w:rsidRDefault="00D06601" w:rsidP="00D06601">
      <w:pPr>
        <w:pStyle w:val="Prrafodelista"/>
        <w:spacing w:after="0" w:line="240" w:lineRule="auto"/>
        <w:ind w:left="1077"/>
        <w:jc w:val="both"/>
        <w:rPr>
          <w:rFonts w:eastAsia="Arial" w:cs="Calibri"/>
          <w:bCs/>
          <w:i/>
          <w:iCs/>
        </w:rPr>
      </w:pPr>
    </w:p>
    <w:p w14:paraId="40BD0E46" w14:textId="2FD9652E" w:rsidR="00D06601" w:rsidRDefault="00D06601">
      <w:pPr>
        <w:spacing w:after="0" w:line="240" w:lineRule="auto"/>
        <w:rPr>
          <w:rFonts w:eastAsia="Arial" w:cs="Calibri"/>
          <w:bCs/>
        </w:rPr>
      </w:pPr>
      <w:r>
        <w:rPr>
          <w:rFonts w:eastAsia="Arial" w:cs="Calibri"/>
          <w:bCs/>
        </w:rPr>
        <w:br w:type="page"/>
      </w:r>
    </w:p>
    <w:p w14:paraId="420B4FB5" w14:textId="77777777" w:rsidR="00D06601" w:rsidRDefault="00D06601">
      <w:pPr>
        <w:spacing w:after="0" w:line="240" w:lineRule="auto"/>
        <w:rPr>
          <w:rFonts w:asciiTheme="minorHAnsi" w:eastAsia="Arial" w:hAnsiTheme="minorHAnsi" w:cs="Calibri"/>
          <w:bCs/>
        </w:rPr>
      </w:pPr>
    </w:p>
    <w:p w14:paraId="0E085469" w14:textId="63D7FB29" w:rsidR="004B1DCD" w:rsidRDefault="00D06601" w:rsidP="00D06601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eastAsia="Arial" w:cs="Calibri"/>
          <w:bCs/>
        </w:rPr>
      </w:pPr>
      <w:r w:rsidRPr="00D06601">
        <w:rPr>
          <w:rFonts w:eastAsia="Arial" w:cs="Calibri"/>
          <w:bCs/>
        </w:rPr>
        <w:t>Po</w:t>
      </w:r>
      <w:r>
        <w:rPr>
          <w:rFonts w:eastAsia="Arial" w:cs="Calibri"/>
          <w:bCs/>
        </w:rPr>
        <w:t>r último, para actualizar el repositorio remoto:</w:t>
      </w:r>
    </w:p>
    <w:p w14:paraId="0A77700D" w14:textId="1740FFAA" w:rsidR="00D06601" w:rsidRPr="00D06601" w:rsidRDefault="00D06601" w:rsidP="00D06601">
      <w:pPr>
        <w:spacing w:after="0" w:line="240" w:lineRule="auto"/>
        <w:jc w:val="both"/>
        <w:rPr>
          <w:rFonts w:eastAsia="Arial" w:cs="Calibri"/>
          <w:bCs/>
        </w:rPr>
      </w:pPr>
    </w:p>
    <w:p w14:paraId="1C3D7DA3" w14:textId="27DE22DB" w:rsidR="00D06601" w:rsidRPr="00D06601" w:rsidRDefault="00D06601" w:rsidP="00D06601">
      <w:pPr>
        <w:spacing w:after="0" w:line="240" w:lineRule="auto"/>
        <w:jc w:val="both"/>
        <w:rPr>
          <w:rFonts w:eastAsia="Arial" w:cs="Calibri"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F1038C" wp14:editId="0C65DA02">
            <wp:simplePos x="0" y="0"/>
            <wp:positionH relativeFrom="column">
              <wp:posOffset>666750</wp:posOffset>
            </wp:positionH>
            <wp:positionV relativeFrom="paragraph">
              <wp:posOffset>9525</wp:posOffset>
            </wp:positionV>
            <wp:extent cx="5053965" cy="2746937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2746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A15EC" w14:textId="57D8811D" w:rsidR="00D06601" w:rsidRDefault="00D06601">
      <w:pPr>
        <w:spacing w:after="0" w:line="240" w:lineRule="auto"/>
        <w:rPr>
          <w:rFonts w:eastAsia="Arial" w:cs="Calibri"/>
          <w:bCs/>
          <w:i/>
          <w:iCs/>
        </w:rPr>
      </w:pPr>
      <w:r>
        <w:rPr>
          <w:rFonts w:eastAsia="Arial" w:cs="Calibri"/>
          <w:bCs/>
          <w:i/>
          <w:iCs/>
        </w:rPr>
        <w:br w:type="page"/>
      </w:r>
    </w:p>
    <w:p w14:paraId="4CD448AF" w14:textId="77777777" w:rsidR="009D6B2B" w:rsidRPr="009D6B2B" w:rsidRDefault="009D6B2B" w:rsidP="009D6B2B">
      <w:pPr>
        <w:spacing w:after="0" w:line="360" w:lineRule="auto"/>
        <w:jc w:val="both"/>
        <w:rPr>
          <w:rFonts w:eastAsia="Arial" w:cs="Calibri"/>
          <w:bCs/>
          <w:i/>
          <w:iCs/>
        </w:rPr>
      </w:pPr>
    </w:p>
    <w:p w14:paraId="6E2905C9" w14:textId="08855F16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324AC078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78C689D1" w14:textId="77777777" w:rsidR="00F22268" w:rsidRDefault="00F22268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6D5837A" w14:textId="631C21A2" w:rsidR="00F22268" w:rsidRDefault="00481262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t>La web</w:t>
      </w:r>
    </w:p>
    <w:p w14:paraId="2A41B70D" w14:textId="77777777" w:rsidR="00F22268" w:rsidRPr="00F26523" w:rsidRDefault="00F22268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3ACE68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481262">
        <w:rPr>
          <w:rFonts w:eastAsia="Arial" w:cs="Calibri"/>
          <w:b/>
        </w:rPr>
        <w:t>3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6AB42B97" w:rsidR="007659AA" w:rsidRPr="00F51763" w:rsidRDefault="00F22268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ANALISIS</w:t>
            </w: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3673467C" w:rsidR="00F2226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7F63DAB6" w14:textId="77777777" w:rsidR="00F22268" w:rsidRDefault="00F22268">
      <w:pPr>
        <w:spacing w:after="0" w:line="240" w:lineRule="auto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br w:type="page"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53A160C1" w:rsidR="00901160" w:rsidRPr="00A6140E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Control de versiones</w:t>
      </w:r>
    </w:p>
    <w:p w14:paraId="1219B474" w14:textId="4CD962B3" w:rsidR="00901160" w:rsidRPr="00A6140E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Repositorio</w:t>
      </w:r>
    </w:p>
    <w:p w14:paraId="44D427F4" w14:textId="77777777" w:rsidR="00E60C8A" w:rsidRDefault="00E60C8A" w:rsidP="00F74A68">
      <w:pPr>
        <w:pStyle w:val="Prrafodelista"/>
        <w:numPr>
          <w:ilvl w:val="0"/>
          <w:numId w:val="5"/>
        </w:numPr>
        <w:jc w:val="both"/>
        <w:rPr>
          <w:rFonts w:cstheme="minorHAnsi"/>
          <w:b/>
        </w:rPr>
      </w:pPr>
      <w:r w:rsidRPr="00E60C8A">
        <w:rPr>
          <w:rFonts w:cstheme="minorHAnsi"/>
          <w:b/>
        </w:rPr>
        <w:t>G</w:t>
      </w:r>
      <w:r>
        <w:rPr>
          <w:rFonts w:cstheme="minorHAnsi"/>
          <w:b/>
        </w:rPr>
        <w:t>it</w:t>
      </w:r>
    </w:p>
    <w:p w14:paraId="15ADBB07" w14:textId="41886DEC" w:rsidR="009448E8" w:rsidRDefault="00E60C8A" w:rsidP="00F74A68">
      <w:pPr>
        <w:pStyle w:val="Prrafodelista"/>
        <w:numPr>
          <w:ilvl w:val="0"/>
          <w:numId w:val="5"/>
        </w:numPr>
        <w:jc w:val="both"/>
        <w:rPr>
          <w:rFonts w:cs="Calibri"/>
          <w:b/>
          <w:sz w:val="24"/>
          <w:szCs w:val="24"/>
        </w:rPr>
      </w:pPr>
      <w:r w:rsidRPr="00E60C8A">
        <w:rPr>
          <w:rFonts w:cstheme="minorHAnsi"/>
          <w:b/>
        </w:rPr>
        <w:t xml:space="preserve">Git </w:t>
      </w:r>
      <w:proofErr w:type="spellStart"/>
      <w:r w:rsidRPr="00E60C8A">
        <w:rPr>
          <w:rFonts w:cstheme="minorHAnsi"/>
          <w:b/>
        </w:rPr>
        <w:t>hub</w:t>
      </w:r>
      <w:proofErr w:type="spellEnd"/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642F599" w14:textId="3CDC1696" w:rsidR="00E60C8A" w:rsidRPr="00E60C8A" w:rsidRDefault="00E60C8A" w:rsidP="00F74A6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E60C8A">
        <w:rPr>
          <w:rFonts w:eastAsia="Arial" w:cs="Calibri"/>
          <w:bCs/>
        </w:rPr>
        <w:t>https://docs.github.com/es</w:t>
      </w: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22"/>
      <w:headerReference w:type="default" r:id="rId23"/>
      <w:footerReference w:type="default" r:id="rId24"/>
      <w:headerReference w:type="first" r:id="rId25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C7C45" w14:textId="77777777" w:rsidR="00567AF2" w:rsidRDefault="00567AF2">
      <w:pPr>
        <w:spacing w:after="0" w:line="240" w:lineRule="auto"/>
      </w:pPr>
      <w:r>
        <w:separator/>
      </w:r>
    </w:p>
  </w:endnote>
  <w:endnote w:type="continuationSeparator" w:id="0">
    <w:p w14:paraId="6660A34F" w14:textId="77777777" w:rsidR="00567AF2" w:rsidRDefault="00567AF2">
      <w:pPr>
        <w:spacing w:after="0" w:line="240" w:lineRule="auto"/>
      </w:pPr>
      <w:r>
        <w:continuationSeparator/>
      </w:r>
    </w:p>
  </w:endnote>
  <w:endnote w:type="continuationNotice" w:id="1">
    <w:p w14:paraId="752412AE" w14:textId="77777777" w:rsidR="00567AF2" w:rsidRDefault="00567A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1B049" w14:textId="77777777" w:rsidR="00567AF2" w:rsidRDefault="00567AF2">
      <w:pPr>
        <w:spacing w:after="0" w:line="240" w:lineRule="auto"/>
      </w:pPr>
      <w:r>
        <w:separator/>
      </w:r>
    </w:p>
  </w:footnote>
  <w:footnote w:type="continuationSeparator" w:id="0">
    <w:p w14:paraId="7B08823B" w14:textId="77777777" w:rsidR="00567AF2" w:rsidRDefault="00567AF2">
      <w:pPr>
        <w:spacing w:after="0" w:line="240" w:lineRule="auto"/>
      </w:pPr>
      <w:r>
        <w:continuationSeparator/>
      </w:r>
    </w:p>
  </w:footnote>
  <w:footnote w:type="continuationNotice" w:id="1">
    <w:p w14:paraId="0CCF2CC2" w14:textId="77777777" w:rsidR="00567AF2" w:rsidRDefault="00567A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567AF2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567AF2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22C41"/>
    <w:multiLevelType w:val="multilevel"/>
    <w:tmpl w:val="F23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44BF"/>
    <w:multiLevelType w:val="multilevel"/>
    <w:tmpl w:val="46A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40B0D"/>
    <w:multiLevelType w:val="multilevel"/>
    <w:tmpl w:val="4720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E473C"/>
    <w:multiLevelType w:val="hybridMultilevel"/>
    <w:tmpl w:val="6E4A9C8C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8BC1F61"/>
    <w:multiLevelType w:val="multilevel"/>
    <w:tmpl w:val="0D1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79E8"/>
    <w:multiLevelType w:val="multilevel"/>
    <w:tmpl w:val="3A646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02C91"/>
    <w:multiLevelType w:val="multilevel"/>
    <w:tmpl w:val="EF12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62ECE"/>
    <w:multiLevelType w:val="multilevel"/>
    <w:tmpl w:val="8A66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01536"/>
    <w:multiLevelType w:val="hybridMultilevel"/>
    <w:tmpl w:val="DE388E6A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2027241A"/>
    <w:multiLevelType w:val="hybridMultilevel"/>
    <w:tmpl w:val="660C3F74"/>
    <w:lvl w:ilvl="0" w:tplc="24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10" w15:restartNumberingAfterBreak="0">
    <w:nsid w:val="208D7C8F"/>
    <w:multiLevelType w:val="hybridMultilevel"/>
    <w:tmpl w:val="FACCF4B4"/>
    <w:lvl w:ilvl="0" w:tplc="24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32E504F"/>
    <w:multiLevelType w:val="hybridMultilevel"/>
    <w:tmpl w:val="4AB0D8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314BB1"/>
    <w:multiLevelType w:val="multilevel"/>
    <w:tmpl w:val="144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E186B"/>
    <w:multiLevelType w:val="multilevel"/>
    <w:tmpl w:val="0E566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802748"/>
    <w:multiLevelType w:val="hybridMultilevel"/>
    <w:tmpl w:val="5A4ED134"/>
    <w:lvl w:ilvl="0" w:tplc="240A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 w15:restartNumberingAfterBreak="0">
    <w:nsid w:val="35997387"/>
    <w:multiLevelType w:val="hybridMultilevel"/>
    <w:tmpl w:val="56D4749E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3ADA0B5B"/>
    <w:multiLevelType w:val="hybridMultilevel"/>
    <w:tmpl w:val="9B4E912C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47B35224"/>
    <w:multiLevelType w:val="multilevel"/>
    <w:tmpl w:val="052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F378D"/>
    <w:multiLevelType w:val="multilevel"/>
    <w:tmpl w:val="A526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E2F68"/>
    <w:multiLevelType w:val="multilevel"/>
    <w:tmpl w:val="EA9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95CBE"/>
    <w:multiLevelType w:val="hybridMultilevel"/>
    <w:tmpl w:val="CDAA9E5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A05215"/>
    <w:multiLevelType w:val="multilevel"/>
    <w:tmpl w:val="4DB6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C168C3"/>
    <w:multiLevelType w:val="hybridMultilevel"/>
    <w:tmpl w:val="C0DE9F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D155F9"/>
    <w:multiLevelType w:val="multilevel"/>
    <w:tmpl w:val="DEFC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A07E8"/>
    <w:multiLevelType w:val="multilevel"/>
    <w:tmpl w:val="E50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4"/>
  </w:num>
  <w:num w:numId="3">
    <w:abstractNumId w:val="23"/>
  </w:num>
  <w:num w:numId="4">
    <w:abstractNumId w:val="27"/>
  </w:num>
  <w:num w:numId="5">
    <w:abstractNumId w:val="26"/>
  </w:num>
  <w:num w:numId="6">
    <w:abstractNumId w:val="25"/>
  </w:num>
  <w:num w:numId="7">
    <w:abstractNumId w:val="21"/>
  </w:num>
  <w:num w:numId="8">
    <w:abstractNumId w:val="2"/>
  </w:num>
  <w:num w:numId="9">
    <w:abstractNumId w:val="10"/>
  </w:num>
  <w:num w:numId="10">
    <w:abstractNumId w:val="9"/>
  </w:num>
  <w:num w:numId="11">
    <w:abstractNumId w:val="17"/>
  </w:num>
  <w:num w:numId="12">
    <w:abstractNumId w:val="22"/>
  </w:num>
  <w:num w:numId="13">
    <w:abstractNumId w:val="1"/>
  </w:num>
  <w:num w:numId="14">
    <w:abstractNumId w:val="18"/>
  </w:num>
  <w:num w:numId="15">
    <w:abstractNumId w:val="29"/>
  </w:num>
  <w:num w:numId="16">
    <w:abstractNumId w:val="28"/>
  </w:num>
  <w:num w:numId="17">
    <w:abstractNumId w:val="5"/>
  </w:num>
  <w:num w:numId="18">
    <w:abstractNumId w:val="13"/>
  </w:num>
  <w:num w:numId="19">
    <w:abstractNumId w:val="11"/>
  </w:num>
  <w:num w:numId="20">
    <w:abstractNumId w:val="12"/>
  </w:num>
  <w:num w:numId="21">
    <w:abstractNumId w:val="4"/>
  </w:num>
  <w:num w:numId="22">
    <w:abstractNumId w:val="0"/>
  </w:num>
  <w:num w:numId="23">
    <w:abstractNumId w:val="20"/>
  </w:num>
  <w:num w:numId="24">
    <w:abstractNumId w:val="19"/>
  </w:num>
  <w:num w:numId="25">
    <w:abstractNumId w:val="6"/>
  </w:num>
  <w:num w:numId="26">
    <w:abstractNumId w:val="7"/>
  </w:num>
  <w:num w:numId="27">
    <w:abstractNumId w:val="15"/>
  </w:num>
  <w:num w:numId="28">
    <w:abstractNumId w:val="3"/>
  </w:num>
  <w:num w:numId="29">
    <w:abstractNumId w:val="8"/>
  </w:num>
  <w:num w:numId="30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04534"/>
    <w:rsid w:val="00012FDC"/>
    <w:rsid w:val="00033399"/>
    <w:rsid w:val="0003365C"/>
    <w:rsid w:val="00067B41"/>
    <w:rsid w:val="000723CC"/>
    <w:rsid w:val="00082465"/>
    <w:rsid w:val="000935DA"/>
    <w:rsid w:val="0009608F"/>
    <w:rsid w:val="000A648F"/>
    <w:rsid w:val="000B5E58"/>
    <w:rsid w:val="000C285C"/>
    <w:rsid w:val="000E3051"/>
    <w:rsid w:val="000F2166"/>
    <w:rsid w:val="00105998"/>
    <w:rsid w:val="00111D9A"/>
    <w:rsid w:val="00114DF8"/>
    <w:rsid w:val="00117BFB"/>
    <w:rsid w:val="00117DC1"/>
    <w:rsid w:val="00134783"/>
    <w:rsid w:val="001374E6"/>
    <w:rsid w:val="0014504F"/>
    <w:rsid w:val="00145DA4"/>
    <w:rsid w:val="00155FC0"/>
    <w:rsid w:val="001728CD"/>
    <w:rsid w:val="00172F63"/>
    <w:rsid w:val="00174851"/>
    <w:rsid w:val="001756FD"/>
    <w:rsid w:val="001825F4"/>
    <w:rsid w:val="001A1C5F"/>
    <w:rsid w:val="001B5197"/>
    <w:rsid w:val="001C4B81"/>
    <w:rsid w:val="001C508E"/>
    <w:rsid w:val="001D75C8"/>
    <w:rsid w:val="001E204C"/>
    <w:rsid w:val="001E3FF2"/>
    <w:rsid w:val="0021324E"/>
    <w:rsid w:val="00233A9B"/>
    <w:rsid w:val="002A5A71"/>
    <w:rsid w:val="002B6D07"/>
    <w:rsid w:val="002C02A4"/>
    <w:rsid w:val="002C3E6A"/>
    <w:rsid w:val="002D0C20"/>
    <w:rsid w:val="002D12AD"/>
    <w:rsid w:val="002E0F5A"/>
    <w:rsid w:val="002F5918"/>
    <w:rsid w:val="003024D9"/>
    <w:rsid w:val="003163ED"/>
    <w:rsid w:val="00316B9B"/>
    <w:rsid w:val="003232D5"/>
    <w:rsid w:val="003605B2"/>
    <w:rsid w:val="00362DE7"/>
    <w:rsid w:val="003630EC"/>
    <w:rsid w:val="00370D2D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25630"/>
    <w:rsid w:val="00427452"/>
    <w:rsid w:val="004325DC"/>
    <w:rsid w:val="004360C9"/>
    <w:rsid w:val="00444A2D"/>
    <w:rsid w:val="00451A05"/>
    <w:rsid w:val="00453D48"/>
    <w:rsid w:val="00455C7E"/>
    <w:rsid w:val="004673B2"/>
    <w:rsid w:val="00467FB6"/>
    <w:rsid w:val="00481262"/>
    <w:rsid w:val="004B1DCD"/>
    <w:rsid w:val="004C2ED9"/>
    <w:rsid w:val="004D1FF9"/>
    <w:rsid w:val="004D42FD"/>
    <w:rsid w:val="004D4A1B"/>
    <w:rsid w:val="004F3823"/>
    <w:rsid w:val="00502891"/>
    <w:rsid w:val="00504738"/>
    <w:rsid w:val="00512C5F"/>
    <w:rsid w:val="00520C75"/>
    <w:rsid w:val="005221E8"/>
    <w:rsid w:val="005242C6"/>
    <w:rsid w:val="00537159"/>
    <w:rsid w:val="00553E9D"/>
    <w:rsid w:val="00567AF2"/>
    <w:rsid w:val="005922CE"/>
    <w:rsid w:val="005931AF"/>
    <w:rsid w:val="005A3676"/>
    <w:rsid w:val="005C48E7"/>
    <w:rsid w:val="005D3455"/>
    <w:rsid w:val="005D762E"/>
    <w:rsid w:val="005E2F13"/>
    <w:rsid w:val="005E2F69"/>
    <w:rsid w:val="005E716B"/>
    <w:rsid w:val="00604A19"/>
    <w:rsid w:val="00611CBF"/>
    <w:rsid w:val="006138F0"/>
    <w:rsid w:val="00646F55"/>
    <w:rsid w:val="00661F1E"/>
    <w:rsid w:val="00662620"/>
    <w:rsid w:val="00677FC6"/>
    <w:rsid w:val="006866E9"/>
    <w:rsid w:val="006A0BF0"/>
    <w:rsid w:val="006B1CF9"/>
    <w:rsid w:val="006B1EFD"/>
    <w:rsid w:val="006B260B"/>
    <w:rsid w:val="006D6FCA"/>
    <w:rsid w:val="00702E2E"/>
    <w:rsid w:val="007128A8"/>
    <w:rsid w:val="00723F3E"/>
    <w:rsid w:val="007251D2"/>
    <w:rsid w:val="00743A27"/>
    <w:rsid w:val="007553B0"/>
    <w:rsid w:val="00757F15"/>
    <w:rsid w:val="00761526"/>
    <w:rsid w:val="00763DBE"/>
    <w:rsid w:val="007659AA"/>
    <w:rsid w:val="007A55C0"/>
    <w:rsid w:val="007A6ED3"/>
    <w:rsid w:val="007C17F0"/>
    <w:rsid w:val="007C3AB2"/>
    <w:rsid w:val="007D4273"/>
    <w:rsid w:val="007F4872"/>
    <w:rsid w:val="00804207"/>
    <w:rsid w:val="00815D58"/>
    <w:rsid w:val="00834292"/>
    <w:rsid w:val="00842F3F"/>
    <w:rsid w:val="00845E20"/>
    <w:rsid w:val="00852153"/>
    <w:rsid w:val="0086180C"/>
    <w:rsid w:val="00863302"/>
    <w:rsid w:val="00870630"/>
    <w:rsid w:val="00880A59"/>
    <w:rsid w:val="00886060"/>
    <w:rsid w:val="008A65BA"/>
    <w:rsid w:val="008B09A6"/>
    <w:rsid w:val="008D48E0"/>
    <w:rsid w:val="008D49EC"/>
    <w:rsid w:val="008D7773"/>
    <w:rsid w:val="008F5A23"/>
    <w:rsid w:val="00901160"/>
    <w:rsid w:val="009015A5"/>
    <w:rsid w:val="0090186F"/>
    <w:rsid w:val="00923F74"/>
    <w:rsid w:val="0092729E"/>
    <w:rsid w:val="0094424C"/>
    <w:rsid w:val="009448E8"/>
    <w:rsid w:val="0096668E"/>
    <w:rsid w:val="00982A56"/>
    <w:rsid w:val="009B6B97"/>
    <w:rsid w:val="009D1976"/>
    <w:rsid w:val="009D3278"/>
    <w:rsid w:val="009D3EB8"/>
    <w:rsid w:val="009D6B2B"/>
    <w:rsid w:val="009F5F2B"/>
    <w:rsid w:val="00A04784"/>
    <w:rsid w:val="00A170E9"/>
    <w:rsid w:val="00A30720"/>
    <w:rsid w:val="00A353D6"/>
    <w:rsid w:val="00A40B32"/>
    <w:rsid w:val="00A55FE9"/>
    <w:rsid w:val="00A63563"/>
    <w:rsid w:val="00A85A16"/>
    <w:rsid w:val="00A92164"/>
    <w:rsid w:val="00A930F1"/>
    <w:rsid w:val="00A93D42"/>
    <w:rsid w:val="00A94502"/>
    <w:rsid w:val="00AD03A8"/>
    <w:rsid w:val="00AD3741"/>
    <w:rsid w:val="00AF79AC"/>
    <w:rsid w:val="00B03D78"/>
    <w:rsid w:val="00B23779"/>
    <w:rsid w:val="00B32747"/>
    <w:rsid w:val="00B334B2"/>
    <w:rsid w:val="00B34645"/>
    <w:rsid w:val="00B37BFF"/>
    <w:rsid w:val="00B457AB"/>
    <w:rsid w:val="00B53D0D"/>
    <w:rsid w:val="00B5429E"/>
    <w:rsid w:val="00B67A68"/>
    <w:rsid w:val="00B8278F"/>
    <w:rsid w:val="00BA3E8C"/>
    <w:rsid w:val="00BA649D"/>
    <w:rsid w:val="00BB464D"/>
    <w:rsid w:val="00BC7C66"/>
    <w:rsid w:val="00BE360E"/>
    <w:rsid w:val="00BF0C86"/>
    <w:rsid w:val="00BF2161"/>
    <w:rsid w:val="00C40C7E"/>
    <w:rsid w:val="00C46A6C"/>
    <w:rsid w:val="00C816D9"/>
    <w:rsid w:val="00C93120"/>
    <w:rsid w:val="00CA147C"/>
    <w:rsid w:val="00CA46F1"/>
    <w:rsid w:val="00CA7209"/>
    <w:rsid w:val="00CC084F"/>
    <w:rsid w:val="00CC09B2"/>
    <w:rsid w:val="00CC0DCF"/>
    <w:rsid w:val="00CE69A9"/>
    <w:rsid w:val="00CF66F5"/>
    <w:rsid w:val="00D01A76"/>
    <w:rsid w:val="00D06601"/>
    <w:rsid w:val="00D11770"/>
    <w:rsid w:val="00D12CED"/>
    <w:rsid w:val="00D2057C"/>
    <w:rsid w:val="00D247D4"/>
    <w:rsid w:val="00D277E1"/>
    <w:rsid w:val="00D33D43"/>
    <w:rsid w:val="00D37F9C"/>
    <w:rsid w:val="00D829B9"/>
    <w:rsid w:val="00D83FDF"/>
    <w:rsid w:val="00D85CF8"/>
    <w:rsid w:val="00DC3D40"/>
    <w:rsid w:val="00DC52B5"/>
    <w:rsid w:val="00DD7DE9"/>
    <w:rsid w:val="00DF273F"/>
    <w:rsid w:val="00E154B5"/>
    <w:rsid w:val="00E23C30"/>
    <w:rsid w:val="00E33A56"/>
    <w:rsid w:val="00E34F6F"/>
    <w:rsid w:val="00E413A0"/>
    <w:rsid w:val="00E5319B"/>
    <w:rsid w:val="00E53BFF"/>
    <w:rsid w:val="00E54187"/>
    <w:rsid w:val="00E60415"/>
    <w:rsid w:val="00E60C8A"/>
    <w:rsid w:val="00E61264"/>
    <w:rsid w:val="00E62BA9"/>
    <w:rsid w:val="00E8089B"/>
    <w:rsid w:val="00E84005"/>
    <w:rsid w:val="00E85AFD"/>
    <w:rsid w:val="00E87ADC"/>
    <w:rsid w:val="00E92133"/>
    <w:rsid w:val="00EA17FB"/>
    <w:rsid w:val="00EB21B5"/>
    <w:rsid w:val="00EB5C81"/>
    <w:rsid w:val="00EE736D"/>
    <w:rsid w:val="00EF3A25"/>
    <w:rsid w:val="00EF3C1E"/>
    <w:rsid w:val="00EF5499"/>
    <w:rsid w:val="00EF79C4"/>
    <w:rsid w:val="00F01922"/>
    <w:rsid w:val="00F11B34"/>
    <w:rsid w:val="00F22268"/>
    <w:rsid w:val="00F25E80"/>
    <w:rsid w:val="00F26523"/>
    <w:rsid w:val="00F2679D"/>
    <w:rsid w:val="00F439FE"/>
    <w:rsid w:val="00F51763"/>
    <w:rsid w:val="00F67240"/>
    <w:rsid w:val="00F74A68"/>
    <w:rsid w:val="00F75B05"/>
    <w:rsid w:val="00F84CEA"/>
    <w:rsid w:val="00F97D5C"/>
    <w:rsid w:val="00FB155A"/>
    <w:rsid w:val="00FB358B"/>
    <w:rsid w:val="00FB5843"/>
    <w:rsid w:val="00FD1AD8"/>
    <w:rsid w:val="00FE057B"/>
    <w:rsid w:val="00FE7202"/>
    <w:rsid w:val="00FF6826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22268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1E3FF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563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3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360E"/>
    <w:rPr>
      <w:rFonts w:ascii="Courier New" w:eastAsia="Times New Roman" w:hAnsi="Courier New" w:cs="Courier New"/>
      <w:lang w:eastAsia="es-CO"/>
    </w:rPr>
  </w:style>
  <w:style w:type="character" w:customStyle="1" w:styleId="hljs-string">
    <w:name w:val="hljs-string"/>
    <w:basedOn w:val="Fuentedeprrafopredeter"/>
    <w:rsid w:val="00BE360E"/>
  </w:style>
  <w:style w:type="character" w:customStyle="1" w:styleId="user-select-contain">
    <w:name w:val="user-select-contain"/>
    <w:basedOn w:val="Fuentedeprrafopredeter"/>
    <w:rsid w:val="00105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5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4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1504</TotalTime>
  <Pages>13</Pages>
  <Words>1306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26</cp:revision>
  <cp:lastPrinted>2016-06-08T13:42:00Z</cp:lastPrinted>
  <dcterms:created xsi:type="dcterms:W3CDTF">2025-03-26T12:58:00Z</dcterms:created>
  <dcterms:modified xsi:type="dcterms:W3CDTF">2025-06-14T20:30:00Z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